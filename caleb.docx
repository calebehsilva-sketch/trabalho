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6E5B7AB3" w:rsidR="00892076" w:rsidRDefault="00251E43">
      <w:pPr>
        <w:pStyle w:val="Cabealho"/>
        <w:tabs>
          <w:tab w:val="clear" w:pos="4419"/>
          <w:tab w:val="clear" w:pos="8838"/>
          <w:tab w:val="left" w:pos="0"/>
        </w:tabs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1A94942D" wp14:editId="064E1CCC">
            <wp:extent cx="5760720" cy="1401445"/>
            <wp:effectExtent l="0" t="0" r="0" b="0"/>
            <wp:docPr id="6" name="Imagem 6" descr="Sistema Fiep - Cursos Técnicos - Se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tema Fiep - Cursos Técnicos - Sena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A697" w14:textId="77777777" w:rsidR="00892076" w:rsidRDefault="00194B75">
      <w:pPr>
        <w:pStyle w:val="Cabealho"/>
        <w:tabs>
          <w:tab w:val="clear" w:pos="4419"/>
          <w:tab w:val="clear" w:pos="8838"/>
          <w:tab w:val="left" w:pos="0"/>
        </w:tabs>
        <w:spacing w:line="360" w:lineRule="auto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07CD317" wp14:editId="07777777">
                <wp:simplePos x="0" y="0"/>
                <wp:positionH relativeFrom="column">
                  <wp:posOffset>-3810</wp:posOffset>
                </wp:positionH>
                <wp:positionV relativeFrom="paragraph">
                  <wp:posOffset>42545</wp:posOffset>
                </wp:positionV>
                <wp:extent cx="5718810" cy="2540"/>
                <wp:effectExtent l="24765" t="23495" r="19050" b="21590"/>
                <wp:wrapNone/>
                <wp:docPr id="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718810" cy="254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none" w="lg" len="sm"/>
                          <a:tailEnd type="none" w="lg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line w14:anchorId="557805F0" id="Line 11" o:spid="_x0000_s1026" style="position:absolute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3.35pt" to="450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" o:allowincell="f" strokeweight="3pt">
                <v:stroke startarrowwidth="wide" startarrowlength="short" endarrowwidth="wide" endarrowlength="short"/>
              </v:line>
            </w:pict>
          </mc:Fallback>
        </mc:AlternateContent>
      </w:r>
    </w:p>
    <w:p w14:paraId="0AC43FC1" w14:textId="3F23CA3F" w:rsidR="00841C65" w:rsidRDefault="00251E43" w:rsidP="125FBF36">
      <w:pPr>
        <w:tabs>
          <w:tab w:val="left" w:pos="0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TÉCNICO EM </w:t>
      </w:r>
      <w:r w:rsidR="00F70F6C">
        <w:rPr>
          <w:b/>
          <w:bCs/>
          <w:sz w:val="32"/>
          <w:szCs w:val="32"/>
        </w:rPr>
        <w:t>INFORMÁTICA PARA INTERNET</w:t>
      </w:r>
    </w:p>
    <w:p w14:paraId="5D3E849F" w14:textId="76650E25" w:rsidR="00892076" w:rsidRDefault="125FBF36" w:rsidP="125FBF36">
      <w:pPr>
        <w:tabs>
          <w:tab w:val="left" w:pos="0"/>
        </w:tabs>
        <w:spacing w:line="360" w:lineRule="auto"/>
        <w:jc w:val="center"/>
        <w:rPr>
          <w:b/>
          <w:bCs/>
        </w:rPr>
      </w:pPr>
      <w:r w:rsidRPr="125FBF36">
        <w:rPr>
          <w:b/>
          <w:bCs/>
          <w:sz w:val="32"/>
          <w:szCs w:val="32"/>
        </w:rPr>
        <w:t xml:space="preserve">NOME DO ALUNO </w:t>
      </w:r>
    </w:p>
    <w:p w14:paraId="0A37501D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5DAB6C7B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02EB378F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6A05A809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5A39BBE3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41C8F396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72A3D3EC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0D0B940D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  <w:sz w:val="28"/>
        </w:rPr>
      </w:pPr>
    </w:p>
    <w:p w14:paraId="4B94D5A5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3DEEC669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3656B9AB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45FB0818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049F31CB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53128261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62486C05" w14:textId="2C03CFE3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294B0983" w14:textId="3EB8BC75" w:rsidR="00FE7623" w:rsidRDefault="00FE7623">
      <w:pPr>
        <w:tabs>
          <w:tab w:val="left" w:pos="0"/>
        </w:tabs>
        <w:spacing w:line="360" w:lineRule="auto"/>
        <w:jc w:val="center"/>
        <w:rPr>
          <w:b/>
        </w:rPr>
      </w:pPr>
    </w:p>
    <w:p w14:paraId="5022B47D" w14:textId="4F2AF1CE" w:rsidR="00FE7623" w:rsidRDefault="00FE7623" w:rsidP="003748EE">
      <w:pPr>
        <w:rPr>
          <w:b/>
        </w:rPr>
      </w:pPr>
    </w:p>
    <w:p w14:paraId="3D8B5B8E" w14:textId="77777777" w:rsidR="00EB1F62" w:rsidRDefault="00EB1F62" w:rsidP="003748EE">
      <w:pPr>
        <w:rPr>
          <w:b/>
        </w:rPr>
      </w:pPr>
    </w:p>
    <w:p w14:paraId="2F495BC9" w14:textId="77777777" w:rsidR="00892076" w:rsidRDefault="00194B75">
      <w:pPr>
        <w:tabs>
          <w:tab w:val="left" w:pos="0"/>
        </w:tabs>
        <w:spacing w:line="360" w:lineRule="auto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72E4C69" wp14:editId="07777777">
                <wp:simplePos x="0" y="0"/>
                <wp:positionH relativeFrom="column">
                  <wp:posOffset>-15240</wp:posOffset>
                </wp:positionH>
                <wp:positionV relativeFrom="paragraph">
                  <wp:posOffset>145415</wp:posOffset>
                </wp:positionV>
                <wp:extent cx="5760720" cy="635"/>
                <wp:effectExtent l="22860" t="21590" r="26670" b="25400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60720" cy="63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none" w="lg" len="sm"/>
                          <a:tailEnd type="none" w="lg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line w14:anchorId="6C7E32CA" id="Line 1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11.45pt" to="452.4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" strokeweight="3pt">
                <v:stroke startarrowwidth="wide" startarrowlength="short" endarrowwidth="wide" endarrowlength="short"/>
              </v:line>
            </w:pict>
          </mc:Fallback>
        </mc:AlternateContent>
      </w:r>
    </w:p>
    <w:p w14:paraId="292FA055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  <w:r>
        <w:rPr>
          <w:b/>
        </w:rPr>
        <w:t>LONDRINA</w:t>
      </w:r>
    </w:p>
    <w:p w14:paraId="2002C2C8" w14:textId="55C6D7FF" w:rsidR="00EB1F62" w:rsidRDefault="00841C65" w:rsidP="2EF93A3D">
      <w:pPr>
        <w:spacing w:line="360" w:lineRule="auto"/>
        <w:jc w:val="center"/>
        <w:rPr>
          <w:b/>
        </w:rPr>
      </w:pPr>
      <w:r w:rsidRPr="2EF93A3D">
        <w:rPr>
          <w:b/>
          <w:bCs/>
        </w:rPr>
        <w:t>20</w:t>
      </w:r>
      <w:r w:rsidR="0022201D" w:rsidRPr="2EF93A3D">
        <w:rPr>
          <w:b/>
          <w:bCs/>
        </w:rPr>
        <w:t>2</w:t>
      </w:r>
      <w:r w:rsidR="00F45CEA">
        <w:rPr>
          <w:b/>
          <w:bCs/>
        </w:rPr>
        <w:t>6</w:t>
      </w:r>
    </w:p>
    <w:p w14:paraId="4FBDA428" w14:textId="77777777" w:rsidR="00EB1F62" w:rsidRDefault="00EB1F62" w:rsidP="00EB1F62">
      <w:pPr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Lista de Figuras</w:t>
      </w:r>
    </w:p>
    <w:p w14:paraId="39E008F3" w14:textId="77777777" w:rsidR="00EB1F62" w:rsidRDefault="00EB1F62" w:rsidP="00EB1F62">
      <w:pPr>
        <w:rPr>
          <w:b/>
        </w:rPr>
      </w:pPr>
    </w:p>
    <w:p w14:paraId="174E1592" w14:textId="77777777" w:rsidR="00EB1F62" w:rsidRDefault="00EB1F62" w:rsidP="00EB1F62">
      <w:pPr>
        <w:rPr>
          <w:b/>
        </w:rPr>
      </w:pPr>
    </w:p>
    <w:p w14:paraId="46BB298E" w14:textId="65924818" w:rsidR="006F0027" w:rsidRDefault="009E2F52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09742655" w:history="1">
        <w:r w:rsidR="006F0027" w:rsidRPr="00B1185A">
          <w:rPr>
            <w:rStyle w:val="Hyperlink"/>
            <w:noProof/>
          </w:rPr>
          <w:t>Figura 1 - Diagrama de Classe</w:t>
        </w:r>
        <w:r w:rsidR="006F0027">
          <w:rPr>
            <w:noProof/>
            <w:webHidden/>
          </w:rPr>
          <w:tab/>
        </w:r>
        <w:r w:rsidR="006F0027">
          <w:rPr>
            <w:noProof/>
            <w:webHidden/>
          </w:rPr>
          <w:fldChar w:fldCharType="begin"/>
        </w:r>
        <w:r w:rsidR="006F0027">
          <w:rPr>
            <w:noProof/>
            <w:webHidden/>
          </w:rPr>
          <w:instrText xml:space="preserve"> PAGEREF _Toc109742655 \h </w:instrText>
        </w:r>
        <w:r w:rsidR="006F0027">
          <w:rPr>
            <w:noProof/>
            <w:webHidden/>
          </w:rPr>
        </w:r>
        <w:r w:rsidR="006F0027">
          <w:rPr>
            <w:noProof/>
            <w:webHidden/>
          </w:rPr>
          <w:fldChar w:fldCharType="separate"/>
        </w:r>
        <w:r w:rsidR="006F0027">
          <w:rPr>
            <w:noProof/>
            <w:webHidden/>
          </w:rPr>
          <w:t>6</w:t>
        </w:r>
        <w:r w:rsidR="006F0027">
          <w:rPr>
            <w:noProof/>
            <w:webHidden/>
          </w:rPr>
          <w:fldChar w:fldCharType="end"/>
        </w:r>
      </w:hyperlink>
    </w:p>
    <w:p w14:paraId="15361590" w14:textId="02E3FFF3" w:rsidR="006F0027" w:rsidRDefault="006571BD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742656" w:history="1">
        <w:r w:rsidR="006F0027" w:rsidRPr="00B1185A">
          <w:rPr>
            <w:rStyle w:val="Hyperlink"/>
            <w:noProof/>
          </w:rPr>
          <w:t>Figura 2 - Tela de Venda</w:t>
        </w:r>
        <w:r w:rsidR="006F0027">
          <w:rPr>
            <w:noProof/>
            <w:webHidden/>
          </w:rPr>
          <w:tab/>
        </w:r>
        <w:r w:rsidR="006F0027">
          <w:rPr>
            <w:noProof/>
            <w:webHidden/>
          </w:rPr>
          <w:fldChar w:fldCharType="begin"/>
        </w:r>
        <w:r w:rsidR="006F0027">
          <w:rPr>
            <w:noProof/>
            <w:webHidden/>
          </w:rPr>
          <w:instrText xml:space="preserve"> PAGEREF _Toc109742656 \h </w:instrText>
        </w:r>
        <w:r w:rsidR="006F0027">
          <w:rPr>
            <w:noProof/>
            <w:webHidden/>
          </w:rPr>
        </w:r>
        <w:r w:rsidR="006F0027">
          <w:rPr>
            <w:noProof/>
            <w:webHidden/>
          </w:rPr>
          <w:fldChar w:fldCharType="separate"/>
        </w:r>
        <w:r w:rsidR="006F0027">
          <w:rPr>
            <w:noProof/>
            <w:webHidden/>
          </w:rPr>
          <w:t>6</w:t>
        </w:r>
        <w:r w:rsidR="006F0027">
          <w:rPr>
            <w:noProof/>
            <w:webHidden/>
          </w:rPr>
          <w:fldChar w:fldCharType="end"/>
        </w:r>
      </w:hyperlink>
    </w:p>
    <w:p w14:paraId="4AC08F62" w14:textId="77777777" w:rsidR="003D2965" w:rsidRDefault="009E2F52" w:rsidP="00EB1F62">
      <w:r>
        <w:fldChar w:fldCharType="end"/>
      </w:r>
      <w:r w:rsidR="003D2965">
        <w:t xml:space="preserve">Vou te dar um modelo de texto simples, </w:t>
      </w:r>
    </w:p>
    <w:p w14:paraId="342188FA" w14:textId="77777777" w:rsidR="00953404" w:rsidRDefault="003D2965" w:rsidP="00EB1F62">
      <w:r>
        <w:t>Completo e o</w:t>
      </w:r>
      <w:r w:rsidR="00953404">
        <w:t xml:space="preserve">rganizado-como um </w:t>
      </w:r>
    </w:p>
    <w:p w14:paraId="650B5A13" w14:textId="69FFED5D" w:rsidR="00715B85" w:rsidRDefault="00953404" w:rsidP="00EB1F62">
      <w:r>
        <w:t xml:space="preserve">Um arquivo.txt </w:t>
      </w:r>
      <w:proofErr w:type="spellStart"/>
      <w:proofErr w:type="gramStart"/>
      <w:r>
        <w:t>ou.docx,que</w:t>
      </w:r>
      <w:proofErr w:type="gramEnd"/>
      <w:r>
        <w:t>.descreve</w:t>
      </w:r>
      <w:proofErr w:type="spellEnd"/>
    </w:p>
    <w:p w14:paraId="15ACC031" w14:textId="67CF6496" w:rsidR="00953404" w:rsidRDefault="00953404" w:rsidP="00EB1F62">
      <w:pPr>
        <w:rPr>
          <w:b/>
        </w:rPr>
      </w:pPr>
      <w:r>
        <w:rPr>
          <w:b/>
        </w:rPr>
        <w:t>Tudo o que o site</w:t>
      </w:r>
      <w:r w:rsidR="00C7606D">
        <w:rPr>
          <w:b/>
        </w:rPr>
        <w:t xml:space="preserve"> </w:t>
      </w:r>
      <w:proofErr w:type="spellStart"/>
      <w:proofErr w:type="gramStart"/>
      <w:r w:rsidR="00C7606D">
        <w:rPr>
          <w:b/>
        </w:rPr>
        <w:t>faz,suas</w:t>
      </w:r>
      <w:proofErr w:type="spellEnd"/>
      <w:proofErr w:type="gramEnd"/>
      <w:r w:rsidR="00C7606D">
        <w:rPr>
          <w:b/>
        </w:rPr>
        <w:t xml:space="preserve"> </w:t>
      </w:r>
      <w:proofErr w:type="spellStart"/>
      <w:r w:rsidR="00C7606D">
        <w:rPr>
          <w:b/>
        </w:rPr>
        <w:t>telas,funços</w:t>
      </w:r>
      <w:proofErr w:type="spellEnd"/>
      <w:r w:rsidR="00C7606D">
        <w:rPr>
          <w:b/>
        </w:rPr>
        <w:t xml:space="preserve"> e </w:t>
      </w:r>
    </w:p>
    <w:p w14:paraId="1A52CE53" w14:textId="28DE1610" w:rsidR="00C7606D" w:rsidRPr="00EB1F62" w:rsidRDefault="00C7606D" w:rsidP="00EB1F62">
      <w:pPr>
        <w:rPr>
          <w:b/>
        </w:rPr>
      </w:pPr>
      <w:r>
        <w:rPr>
          <w:b/>
        </w:rPr>
        <w:t xml:space="preserve">Como </w:t>
      </w:r>
      <w:proofErr w:type="spellStart"/>
      <w:proofErr w:type="gramStart"/>
      <w:r>
        <w:rPr>
          <w:b/>
        </w:rPr>
        <w:t>usar.facil</w:t>
      </w:r>
      <w:proofErr w:type="spellEnd"/>
      <w:proofErr w:type="gramEnd"/>
      <w:r>
        <w:rPr>
          <w:b/>
        </w:rPr>
        <w:t xml:space="preserve"> de </w:t>
      </w:r>
      <w:proofErr w:type="spellStart"/>
      <w:r>
        <w:rPr>
          <w:b/>
        </w:rPr>
        <w:t>esrver</w:t>
      </w:r>
      <w:proofErr w:type="spellEnd"/>
      <w:r>
        <w:rPr>
          <w:b/>
        </w:rPr>
        <w:t xml:space="preserve"> e entender</w:t>
      </w:r>
    </w:p>
    <w:sdt>
      <w:sdtPr>
        <w:rPr>
          <w:rFonts w:ascii="Arial" w:eastAsia="Times New Roman" w:hAnsi="Arial" w:cs="Times New Roman"/>
          <w:b w:val="0"/>
          <w:bCs w:val="0"/>
          <w:color w:val="auto"/>
          <w:sz w:val="24"/>
          <w:szCs w:val="20"/>
        </w:rPr>
        <w:id w:val="-867598891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2D32F493" w14:textId="418F0170" w:rsidR="00715B85" w:rsidRDefault="003D2965" w:rsidP="007D2B20">
          <w:pPr>
            <w:pStyle w:val="CabealhodoSumrio"/>
            <w:jc w:val="center"/>
          </w:pPr>
          <w:proofErr w:type="spellStart"/>
          <w:r>
            <w:rPr>
              <w:rFonts w:ascii="Arial" w:eastAsia="Times New Roman" w:hAnsi="Arial" w:cs="Times New Roman"/>
              <w:b w:val="0"/>
              <w:bCs w:val="0"/>
              <w:color w:val="auto"/>
              <w:sz w:val="24"/>
              <w:szCs w:val="20"/>
            </w:rPr>
            <w:t>vv</w:t>
          </w:r>
          <w:r w:rsidR="007D2B20">
            <w:t>SUMÁRIO</w:t>
          </w:r>
          <w:proofErr w:type="spellEnd"/>
        </w:p>
        <w:p w14:paraId="4101652C" w14:textId="77777777" w:rsidR="00715B85" w:rsidRDefault="00715B85" w:rsidP="00715B85"/>
        <w:p w14:paraId="4B99056E" w14:textId="77777777" w:rsidR="00715B85" w:rsidRPr="00715B85" w:rsidRDefault="00715B85" w:rsidP="00715B85"/>
        <w:p w14:paraId="6EBCA36D" w14:textId="55A0105B" w:rsidR="00C10C28" w:rsidRDefault="00715B85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33512" w:history="1">
            <w:r w:rsidR="00C10C28" w:rsidRPr="00F958C1">
              <w:rPr>
                <w:rStyle w:val="Hyperlink"/>
                <w:noProof/>
              </w:rPr>
              <w:t>1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INTRODUÇÃO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_Toc237533512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2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55D677F8" w14:textId="3C563B53" w:rsidR="00C10C28" w:rsidRDefault="006571BD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13" w:history="1">
            <w:r w:rsidR="00C10C28" w:rsidRPr="00F958C1">
              <w:rPr>
                <w:rStyle w:val="Hyperlink"/>
                <w:noProof/>
              </w:rPr>
              <w:t>1.1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OBJETIVOS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_Toc237533513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2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1FC54A2D" w14:textId="438FAD88" w:rsidR="00C10C28" w:rsidRDefault="006571BD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14" w:history="1">
            <w:r w:rsidR="00C10C28" w:rsidRPr="00F958C1">
              <w:rPr>
                <w:rStyle w:val="Hyperlink"/>
                <w:noProof/>
              </w:rPr>
              <w:t>1.2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PROPOSTA E JUSTIFICATIVA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_Toc237533514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3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6EBB5518" w14:textId="14955C08" w:rsidR="00C10C28" w:rsidRDefault="006571BD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15" w:history="1">
            <w:r w:rsidR="00C10C28" w:rsidRPr="00F958C1">
              <w:rPr>
                <w:rStyle w:val="Hyperlink"/>
                <w:noProof/>
              </w:rPr>
              <w:t>2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DESENVOLVIMENTO DO SISTEMA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_Toc237533515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4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23BC7521" w14:textId="1074D72D" w:rsidR="00C10C28" w:rsidRDefault="006571BD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16" w:history="1">
            <w:r w:rsidR="00C10C28" w:rsidRPr="00F958C1">
              <w:rPr>
                <w:rStyle w:val="Hyperlink"/>
                <w:noProof/>
              </w:rPr>
              <w:t>2.1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AMBIENTE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_Toc237533516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4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0FE62CC3" w14:textId="6ABC94DB" w:rsidR="00C10C28" w:rsidRDefault="006571BD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17" w:history="1">
            <w:r w:rsidR="00C10C28" w:rsidRPr="00F958C1">
              <w:rPr>
                <w:rStyle w:val="Hyperlink"/>
                <w:noProof/>
              </w:rPr>
              <w:t>2.2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ANÁLISE E VALIDAÇÃO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_Toc237533517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4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0C4FEA0B" w14:textId="3B9C2657" w:rsidR="00C10C28" w:rsidRDefault="006571BD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18" w:history="1">
            <w:r w:rsidR="00C10C28" w:rsidRPr="00F958C1">
              <w:rPr>
                <w:rStyle w:val="Hyperlink"/>
                <w:noProof/>
              </w:rPr>
              <w:t>2.2.1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Recursos a Serem Utilizados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_Toc237533518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4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70D25A1F" w14:textId="39190885" w:rsidR="00C10C28" w:rsidRDefault="006571BD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19" w:history="1">
            <w:r w:rsidR="00C10C28" w:rsidRPr="00F958C1">
              <w:rPr>
                <w:rStyle w:val="Hyperlink"/>
                <w:noProof/>
              </w:rPr>
              <w:t>2.2.2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Fatores Críticos de Sucesso do Projeto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_Toc237533519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4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50D844F5" w14:textId="1B0142CB" w:rsidR="00C10C28" w:rsidRDefault="006571BD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20" w:history="1">
            <w:r w:rsidR="00C10C28" w:rsidRPr="00F958C1">
              <w:rPr>
                <w:rStyle w:val="Hyperlink"/>
                <w:noProof/>
              </w:rPr>
              <w:t>2.2.3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Análise de Viabilidade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_Toc237533520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4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13DA41D9" w14:textId="40D9A854" w:rsidR="00C10C28" w:rsidRDefault="006571BD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21" w:history="1">
            <w:r w:rsidR="00C10C28" w:rsidRPr="00F958C1">
              <w:rPr>
                <w:rStyle w:val="Hyperlink"/>
                <w:noProof/>
              </w:rPr>
              <w:t>2.2.4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Definições do Projeto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_Toc237533521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4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371CE951" w14:textId="2AD72FE9" w:rsidR="00C10C28" w:rsidRDefault="006571BD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22" w:history="1">
            <w:r w:rsidR="00C10C28" w:rsidRPr="00F958C1">
              <w:rPr>
                <w:rStyle w:val="Hyperlink"/>
                <w:noProof/>
              </w:rPr>
              <w:t>2.3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REQUISITOS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_Toc237533522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5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6B2F86D7" w14:textId="1FAF35F8" w:rsidR="00C10C28" w:rsidRDefault="006571BD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23" w:history="1">
            <w:r w:rsidR="00C10C28" w:rsidRPr="00F958C1">
              <w:rPr>
                <w:rStyle w:val="Hyperlink"/>
                <w:noProof/>
              </w:rPr>
              <w:t>2.3.1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Especificação de Requisitos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_Toc237533523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5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1954CBB6" w14:textId="2AF8BF1B" w:rsidR="00C10C28" w:rsidRDefault="006571BD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24" w:history="1">
            <w:r w:rsidR="00C10C28" w:rsidRPr="00F958C1">
              <w:rPr>
                <w:rStyle w:val="Hyperlink"/>
                <w:noProof/>
              </w:rPr>
              <w:t>2.3.2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Regras de Negócio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_Toc237533524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5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6517C448" w14:textId="53F9EC99" w:rsidR="00C10C28" w:rsidRDefault="006571BD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25" w:history="1">
            <w:r w:rsidR="00C10C28" w:rsidRPr="00F958C1">
              <w:rPr>
                <w:rStyle w:val="Hyperlink"/>
                <w:noProof/>
              </w:rPr>
              <w:t>2.4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DIAGRAMAS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_Toc237533525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5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5BD1DCB7" w14:textId="4FBD39A5" w:rsidR="00C10C28" w:rsidRDefault="006571BD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26" w:history="1">
            <w:r w:rsidR="00C10C28" w:rsidRPr="00F958C1">
              <w:rPr>
                <w:rStyle w:val="Hyperlink"/>
                <w:caps/>
                <w:noProof/>
              </w:rPr>
              <w:t>2.5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caps/>
                <w:noProof/>
              </w:rPr>
              <w:t>Protótipos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_Toc237533526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6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1D0D3B2A" w14:textId="606F7C28" w:rsidR="00C10C28" w:rsidRDefault="006571BD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27" w:history="1">
            <w:r w:rsidR="00C10C28" w:rsidRPr="00F958C1">
              <w:rPr>
                <w:rStyle w:val="Hyperlink"/>
                <w:noProof/>
              </w:rPr>
              <w:t>3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CONSIDERAÇÕES FINAIS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_Toc237533527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7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1FA37634" w14:textId="47F81819" w:rsidR="00C10C28" w:rsidRDefault="006571BD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533528" w:history="1">
            <w:r w:rsidR="00C10C28" w:rsidRPr="00F958C1">
              <w:rPr>
                <w:rStyle w:val="Hyperlink"/>
                <w:noProof/>
              </w:rPr>
              <w:t>5</w:t>
            </w:r>
            <w:r w:rsidR="00C10C28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10C28" w:rsidRPr="00F958C1">
              <w:rPr>
                <w:rStyle w:val="Hyperlink"/>
                <w:noProof/>
              </w:rPr>
              <w:t>REFERÊNCIAS</w:t>
            </w:r>
            <w:r w:rsidR="00C10C28">
              <w:rPr>
                <w:noProof/>
                <w:webHidden/>
              </w:rPr>
              <w:tab/>
            </w:r>
            <w:r w:rsidR="00C10C28">
              <w:rPr>
                <w:noProof/>
                <w:webHidden/>
              </w:rPr>
              <w:fldChar w:fldCharType="begin"/>
            </w:r>
            <w:r w:rsidR="00C10C28">
              <w:rPr>
                <w:noProof/>
                <w:webHidden/>
              </w:rPr>
              <w:instrText xml:space="preserve"> PAGEREF _Toc237533528 \h </w:instrText>
            </w:r>
            <w:r w:rsidR="00C10C28">
              <w:rPr>
                <w:noProof/>
                <w:webHidden/>
              </w:rPr>
            </w:r>
            <w:r w:rsidR="00C10C28">
              <w:rPr>
                <w:noProof/>
                <w:webHidden/>
              </w:rPr>
              <w:fldChar w:fldCharType="separate"/>
            </w:r>
            <w:r w:rsidR="001A1E29">
              <w:rPr>
                <w:noProof/>
                <w:webHidden/>
              </w:rPr>
              <w:t>9</w:t>
            </w:r>
            <w:r w:rsidR="00C10C28">
              <w:rPr>
                <w:noProof/>
                <w:webHidden/>
              </w:rPr>
              <w:fldChar w:fldCharType="end"/>
            </w:r>
          </w:hyperlink>
        </w:p>
        <w:p w14:paraId="1299C43A" w14:textId="5CFA685A" w:rsidR="00715B85" w:rsidRDefault="00715B85">
          <w:r>
            <w:rPr>
              <w:b/>
              <w:bCs/>
            </w:rPr>
            <w:fldChar w:fldCharType="end"/>
          </w:r>
        </w:p>
      </w:sdtContent>
    </w:sdt>
    <w:p w14:paraId="6EA1F1C8" w14:textId="77777777" w:rsidR="00D650F3" w:rsidRDefault="00D650F3"/>
    <w:p w14:paraId="4DDBEF00" w14:textId="39AC4EC6" w:rsidR="003F7F61" w:rsidRDefault="003F7F61">
      <w:pPr>
        <w:sectPr w:rsidR="003F7F61" w:rsidSect="00514F71">
          <w:footerReference w:type="even" r:id="rId9"/>
          <w:footerReference w:type="default" r:id="rId10"/>
          <w:pgSz w:w="11907" w:h="16840" w:code="9"/>
          <w:pgMar w:top="1701" w:right="1134" w:bottom="1134" w:left="1701" w:header="1418" w:footer="720" w:gutter="0"/>
          <w:cols w:space="720"/>
          <w:titlePg/>
        </w:sectPr>
      </w:pPr>
    </w:p>
    <w:p w14:paraId="0AC7A475" w14:textId="77777777" w:rsidR="00892076" w:rsidRDefault="00692D9C" w:rsidP="00692D9C">
      <w:pPr>
        <w:pStyle w:val="Ttulo1"/>
      </w:pPr>
      <w:bookmarkStart w:id="0" w:name="_Toc237533512"/>
      <w:r>
        <w:lastRenderedPageBreak/>
        <w:t>INTRODUÇÃO</w:t>
      </w:r>
      <w:bookmarkEnd w:id="0"/>
    </w:p>
    <w:p w14:paraId="3461D779" w14:textId="77777777" w:rsidR="00692D9C" w:rsidRDefault="00692D9C"/>
    <w:p w14:paraId="2DE868F4" w14:textId="77777777" w:rsidR="00892076" w:rsidRDefault="00692D9C" w:rsidP="00692D9C">
      <w:pPr>
        <w:jc w:val="both"/>
      </w:pPr>
      <w:r>
        <w:t xml:space="preserve">A introdução do trabalho deverá contextualizar a proposta de desenvolvimento do </w:t>
      </w:r>
      <w:r w:rsidR="00841C65">
        <w:t>Sistema</w:t>
      </w:r>
      <w:r>
        <w:t>.</w:t>
      </w:r>
    </w:p>
    <w:p w14:paraId="3CF2D8B6" w14:textId="77777777" w:rsidR="00692D9C" w:rsidRDefault="00692D9C" w:rsidP="00692D9C">
      <w:pPr>
        <w:jc w:val="both"/>
      </w:pPr>
    </w:p>
    <w:p w14:paraId="3A35B2C5" w14:textId="77777777" w:rsidR="00692D9C" w:rsidRDefault="00692D9C" w:rsidP="00692D9C">
      <w:pPr>
        <w:jc w:val="both"/>
      </w:pPr>
      <w:r>
        <w:t xml:space="preserve">Contextualizar deve ser entendido aqui como uma breve explicação de como o acadêmico chegou à esta proposta de </w:t>
      </w:r>
      <w:r w:rsidR="00841C65">
        <w:t>Sistema</w:t>
      </w:r>
      <w:r>
        <w:t>.</w:t>
      </w:r>
    </w:p>
    <w:p w14:paraId="0FB78278" w14:textId="77777777" w:rsidR="00692D9C" w:rsidRDefault="00692D9C" w:rsidP="00692D9C">
      <w:pPr>
        <w:jc w:val="both"/>
      </w:pPr>
    </w:p>
    <w:p w14:paraId="35FEFEE9" w14:textId="77777777" w:rsidR="00692D9C" w:rsidRDefault="00692D9C" w:rsidP="00692D9C">
      <w:pPr>
        <w:jc w:val="both"/>
      </w:pPr>
      <w:proofErr w:type="spellStart"/>
      <w:r>
        <w:t>Lembre</w:t>
      </w:r>
      <w:proofErr w:type="spellEnd"/>
      <w:r>
        <w:t xml:space="preserve"> que na introdução de seu trabalho a seguinte pergunta deverá ser respondida ao </w:t>
      </w:r>
      <w:proofErr w:type="gramStart"/>
      <w:r>
        <w:t>leitor :</w:t>
      </w:r>
      <w:proofErr w:type="gramEnd"/>
      <w:r>
        <w:t xml:space="preserve"> “</w:t>
      </w:r>
      <w:r w:rsidRPr="00692D9C">
        <w:rPr>
          <w:i/>
        </w:rPr>
        <w:t>se eu continuar a ler o trabalho daqui para frente o que vou encontrar</w:t>
      </w:r>
      <w:r>
        <w:rPr>
          <w:i/>
        </w:rPr>
        <w:t xml:space="preserve"> no seu texto</w:t>
      </w:r>
      <w:r w:rsidRPr="00692D9C">
        <w:rPr>
          <w:i/>
        </w:rPr>
        <w:t>?</w:t>
      </w:r>
      <w:r>
        <w:t>”</w:t>
      </w:r>
    </w:p>
    <w:p w14:paraId="1FC39945" w14:textId="77777777" w:rsidR="00892076" w:rsidRDefault="00892076"/>
    <w:p w14:paraId="0051039B" w14:textId="77777777" w:rsidR="003945EF" w:rsidRDefault="003945EF">
      <w:r w:rsidRPr="006B5C78">
        <w:rPr>
          <w:highlight w:val="yellow"/>
        </w:rPr>
        <w:t>Exemplo:</w:t>
      </w:r>
    </w:p>
    <w:p w14:paraId="0562CB0E" w14:textId="77777777" w:rsidR="003945EF" w:rsidRDefault="003945EF"/>
    <w:p w14:paraId="1D649C6E" w14:textId="77777777" w:rsidR="003945EF" w:rsidRDefault="003945EF">
      <w:r>
        <w:t>(</w:t>
      </w:r>
      <w:r w:rsidRPr="00724FA2">
        <w:rPr>
          <w:i/>
        </w:rPr>
        <w:t>resumido e fictício apenas para fins de exemplo</w:t>
      </w:r>
      <w:r>
        <w:t>)</w:t>
      </w:r>
    </w:p>
    <w:p w14:paraId="34CE0A41" w14:textId="77777777" w:rsidR="003945EF" w:rsidRDefault="003945EF"/>
    <w:p w14:paraId="1BA58732" w14:textId="77777777" w:rsidR="003945EF" w:rsidRPr="00724FA2" w:rsidRDefault="003945EF" w:rsidP="00724FA2">
      <w:pPr>
        <w:ind w:left="1134"/>
        <w:jc w:val="both"/>
        <w:rPr>
          <w:sz w:val="20"/>
        </w:rPr>
      </w:pPr>
      <w:r w:rsidRPr="00724FA2">
        <w:rPr>
          <w:sz w:val="20"/>
        </w:rPr>
        <w:t>“A Lei Complementar nº 101, de 4 de maio de 2000, intitulada Lei de Responsabilidade Fiscal - LRF, estabelece normas de finanças públicas voltadas para a responsabilidade na gestão fiscal, mediante ações em que se previnam riscos e corrijam desvios capazes de afetar o equilíbrio das contas públicas, destacando-se o planejamento, o controle, a transparência e a responsabilização como premissas básicas.”  Tesouro Nacional</w:t>
      </w:r>
      <w:r w:rsidR="00724FA2">
        <w:rPr>
          <w:sz w:val="20"/>
        </w:rPr>
        <w:t>, 2008</w:t>
      </w:r>
    </w:p>
    <w:p w14:paraId="62EBF3C5" w14:textId="77777777" w:rsidR="003945EF" w:rsidRDefault="003945EF" w:rsidP="003945EF">
      <w:pPr>
        <w:jc w:val="both"/>
      </w:pPr>
    </w:p>
    <w:p w14:paraId="6407B27A" w14:textId="77777777" w:rsidR="003945EF" w:rsidRDefault="003945EF" w:rsidP="003945EF">
      <w:pPr>
        <w:jc w:val="both"/>
      </w:pPr>
      <w:r>
        <w:t>A partir da publicação da LRF ficou evidente que a utilização de recursos tecnológico</w:t>
      </w:r>
      <w:r w:rsidR="00724FA2">
        <w:t xml:space="preserve">s para acompanhamento da gestão se faz necessária nas diversas esferas do poder público. </w:t>
      </w:r>
    </w:p>
    <w:p w14:paraId="6D98A12B" w14:textId="77777777" w:rsidR="00724FA2" w:rsidRDefault="00724FA2" w:rsidP="003945EF">
      <w:pPr>
        <w:jc w:val="both"/>
      </w:pPr>
    </w:p>
    <w:p w14:paraId="3A387EDB" w14:textId="77777777" w:rsidR="00724FA2" w:rsidRDefault="00724FA2" w:rsidP="003945EF">
      <w:pPr>
        <w:jc w:val="both"/>
      </w:pPr>
      <w:r>
        <w:t xml:space="preserve">... </w:t>
      </w:r>
    </w:p>
    <w:p w14:paraId="2946DB82" w14:textId="77777777" w:rsidR="00724FA2" w:rsidRDefault="00724FA2" w:rsidP="003945EF">
      <w:pPr>
        <w:jc w:val="both"/>
      </w:pPr>
    </w:p>
    <w:p w14:paraId="06F0394B" w14:textId="77777777" w:rsidR="00724FA2" w:rsidRDefault="00724FA2" w:rsidP="003945EF">
      <w:pPr>
        <w:jc w:val="both"/>
      </w:pPr>
      <w:r w:rsidRPr="006B5C78">
        <w:rPr>
          <w:highlight w:val="yellow"/>
        </w:rPr>
        <w:t>O presente projeto de estágio propõe a análise e o desenvolvimento de uma aplicação de controle orçamentário para a Prefeitura Municipal do Vale dos Sonhos.</w:t>
      </w:r>
    </w:p>
    <w:p w14:paraId="5997CC1D" w14:textId="77777777" w:rsidR="00724FA2" w:rsidRDefault="00724FA2" w:rsidP="003945EF">
      <w:pPr>
        <w:jc w:val="both"/>
      </w:pPr>
    </w:p>
    <w:p w14:paraId="3EC7EC97" w14:textId="77777777" w:rsidR="00724FA2" w:rsidRDefault="5E968F00" w:rsidP="003945EF">
      <w:pPr>
        <w:jc w:val="both"/>
      </w:pPr>
      <w:r>
        <w:t xml:space="preserve">O projeto de estágio descreve os objetivos do trabalho, detalha a proposta do sistema a ser desenvolvido, faz um breve resgate da teoria que ampara o sistema proposto e apresenta o cronograma e ferramental de hardware e software estimado para o desenvolvimento do trabalho. </w:t>
      </w:r>
    </w:p>
    <w:p w14:paraId="791075F4" w14:textId="31A5D180" w:rsidR="5E968F00" w:rsidRDefault="5E968F00" w:rsidP="5E968F00">
      <w:pPr>
        <w:jc w:val="both"/>
      </w:pPr>
    </w:p>
    <w:p w14:paraId="374826E6" w14:textId="660F524A" w:rsidR="00892076" w:rsidRDefault="5E968F00" w:rsidP="5E968F00">
      <w:pPr>
        <w:pStyle w:val="Ttulo2"/>
      </w:pPr>
      <w:bookmarkStart w:id="1" w:name="_Toc237533513"/>
      <w:r w:rsidRPr="5E968F00">
        <w:t>OBJETIVOS</w:t>
      </w:r>
      <w:bookmarkEnd w:id="1"/>
    </w:p>
    <w:p w14:paraId="1F72F646" w14:textId="77777777" w:rsidR="00692D9C" w:rsidRDefault="00692D9C"/>
    <w:p w14:paraId="49881D91" w14:textId="77777777" w:rsidR="00892076" w:rsidRDefault="00692D9C" w:rsidP="00692D9C">
      <w:pPr>
        <w:jc w:val="both"/>
      </w:pPr>
      <w:r>
        <w:t>Quais objetivos (geralmente 1 objetivo geral e 3 ou 4 específicos) o acadêmico pretende atingir com o desenvolvimento do estágio.</w:t>
      </w:r>
    </w:p>
    <w:p w14:paraId="08CE6F91" w14:textId="77777777" w:rsidR="00692D9C" w:rsidRDefault="00692D9C" w:rsidP="00692D9C">
      <w:pPr>
        <w:jc w:val="both"/>
      </w:pPr>
    </w:p>
    <w:p w14:paraId="5E6CB986" w14:textId="6E73A0EE" w:rsidR="00692D9C" w:rsidRDefault="0D99F221" w:rsidP="00692D9C">
      <w:pPr>
        <w:jc w:val="both"/>
      </w:pPr>
      <w:r>
        <w:t xml:space="preserve">Evite aqui objetivos como: “o objetivo deste trabalho é concluir a disciplina </w:t>
      </w:r>
      <w:proofErr w:type="gramStart"/>
      <w:r>
        <w:t>x ”</w:t>
      </w:r>
      <w:proofErr w:type="gramEnd"/>
      <w:r>
        <w:t>, o objetivo a ser abordado neste tópico é o objetivo do sistema proposto.</w:t>
      </w:r>
    </w:p>
    <w:p w14:paraId="61CDCEAD" w14:textId="77777777" w:rsidR="00752589" w:rsidRDefault="00752589" w:rsidP="00692D9C">
      <w:pPr>
        <w:jc w:val="both"/>
      </w:pPr>
    </w:p>
    <w:p w14:paraId="57DEBC56" w14:textId="77777777" w:rsidR="00752589" w:rsidRDefault="00752589" w:rsidP="00752589">
      <w:r w:rsidRPr="006B5C78">
        <w:rPr>
          <w:highlight w:val="yellow"/>
        </w:rPr>
        <w:t>Exemplo</w:t>
      </w:r>
      <w:r>
        <w:t xml:space="preserve"> (</w:t>
      </w:r>
      <w:r w:rsidRPr="00724FA2">
        <w:rPr>
          <w:i/>
        </w:rPr>
        <w:t>resumido e fictício apenas para fins de exemplo</w:t>
      </w:r>
      <w:r>
        <w:t>)</w:t>
      </w:r>
    </w:p>
    <w:p w14:paraId="6BB9E253" w14:textId="77777777" w:rsidR="00752589" w:rsidRDefault="00752589" w:rsidP="00692D9C">
      <w:pPr>
        <w:jc w:val="both"/>
      </w:pPr>
    </w:p>
    <w:p w14:paraId="23DE523C" w14:textId="77777777" w:rsidR="00692D9C" w:rsidRDefault="00692D9C" w:rsidP="00692D9C">
      <w:pPr>
        <w:jc w:val="both"/>
      </w:pPr>
    </w:p>
    <w:p w14:paraId="394D376C" w14:textId="77777777" w:rsidR="00692D9C" w:rsidRDefault="00752589" w:rsidP="00692D9C">
      <w:pPr>
        <w:jc w:val="both"/>
      </w:pPr>
      <w:r w:rsidRPr="00E60A04">
        <w:rPr>
          <w:highlight w:val="yellow"/>
        </w:rPr>
        <w:t>O presente projeto tem como objetivo principal (ou objetivo geral) propor uma solução de acompanhamento do orçamento do município de Vale dos Sonhos.</w:t>
      </w:r>
    </w:p>
    <w:p w14:paraId="7C4982EA" w14:textId="77777777" w:rsidR="00752589" w:rsidRDefault="00752589" w:rsidP="00692D9C">
      <w:pPr>
        <w:jc w:val="both"/>
      </w:pPr>
      <w:r w:rsidRPr="00FE13D3">
        <w:rPr>
          <w:highlight w:val="yellow"/>
        </w:rPr>
        <w:lastRenderedPageBreak/>
        <w:t xml:space="preserve">Como objetivos específicos o sistema irá proporcionar a o cadastramento e a consulta do orçamento municipal aprovado pela Câmara de Vereadores de Vale dos Sonhos, tão bem quanto o acompanhamento </w:t>
      </w:r>
      <w:r w:rsidRPr="00FE13D3">
        <w:rPr>
          <w:i/>
          <w:highlight w:val="yellow"/>
        </w:rPr>
        <w:t>on-line</w:t>
      </w:r>
      <w:r w:rsidRPr="00FE13D3">
        <w:rPr>
          <w:highlight w:val="yellow"/>
        </w:rPr>
        <w:t xml:space="preserve"> dos empenhos e pagamentos efetuados</w:t>
      </w:r>
      <w:r>
        <w:t xml:space="preserve">  </w:t>
      </w:r>
    </w:p>
    <w:p w14:paraId="52E56223" w14:textId="77777777" w:rsidR="00752589" w:rsidRDefault="00752589" w:rsidP="00692D9C">
      <w:pPr>
        <w:jc w:val="both"/>
      </w:pPr>
    </w:p>
    <w:p w14:paraId="7BBE9D06" w14:textId="77777777" w:rsidR="00752589" w:rsidRDefault="00752589" w:rsidP="00692D9C">
      <w:pPr>
        <w:jc w:val="both"/>
      </w:pPr>
      <w:r w:rsidRPr="0098381A">
        <w:t>(</w:t>
      </w:r>
      <w:r w:rsidR="00F24D2E" w:rsidRPr="0098381A">
        <w:t>os objetivos gerais e específicos</w:t>
      </w:r>
      <w:r w:rsidRPr="0098381A">
        <w:t xml:space="preserve"> poderão ser feitos na forma de tópicos se melhor convier ao aluno)</w:t>
      </w:r>
    </w:p>
    <w:p w14:paraId="07547A01" w14:textId="77777777" w:rsidR="00752589" w:rsidRDefault="00752589" w:rsidP="00692D9C">
      <w:pPr>
        <w:jc w:val="both"/>
      </w:pPr>
    </w:p>
    <w:p w14:paraId="5043CB0F" w14:textId="77777777" w:rsidR="00752589" w:rsidRDefault="00752589" w:rsidP="00692D9C">
      <w:pPr>
        <w:jc w:val="both"/>
      </w:pPr>
    </w:p>
    <w:p w14:paraId="6527B207" w14:textId="4E4C17F9" w:rsidR="00692D9C" w:rsidRDefault="5E968F00" w:rsidP="5E968F00">
      <w:pPr>
        <w:pStyle w:val="Ttulo2"/>
      </w:pPr>
      <w:bookmarkStart w:id="2" w:name="_Toc237533514"/>
      <w:r>
        <w:t>PROPOSTA E JUSTIFICATIVA</w:t>
      </w:r>
      <w:bookmarkEnd w:id="2"/>
    </w:p>
    <w:p w14:paraId="6DFB9E20" w14:textId="77777777" w:rsidR="00692D9C" w:rsidRDefault="00692D9C" w:rsidP="00692D9C">
      <w:pPr>
        <w:jc w:val="both"/>
      </w:pPr>
    </w:p>
    <w:p w14:paraId="015FC219" w14:textId="77777777" w:rsidR="00692D9C" w:rsidRDefault="003945EF" w:rsidP="00692D9C">
      <w:pPr>
        <w:jc w:val="both"/>
      </w:pPr>
      <w:r>
        <w:t xml:space="preserve">Qual é a proposta do seu sistema?  Como (e porque) ela se justifica como uma proposta válida? </w:t>
      </w:r>
    </w:p>
    <w:p w14:paraId="70DF9E56" w14:textId="77777777" w:rsidR="003945EF" w:rsidRDefault="003945EF" w:rsidP="00692D9C">
      <w:pPr>
        <w:jc w:val="both"/>
      </w:pPr>
    </w:p>
    <w:p w14:paraId="6638F283" w14:textId="77777777" w:rsidR="003945EF" w:rsidRDefault="003945EF" w:rsidP="00692D9C">
      <w:pPr>
        <w:jc w:val="both"/>
      </w:pPr>
      <w:r>
        <w:t>Neste item você deve fazer uma breve descrição do seu sistema (proposta) e porque ele é importante para a empresa cedente (justificativa).</w:t>
      </w:r>
    </w:p>
    <w:p w14:paraId="44E871BC" w14:textId="77777777" w:rsidR="003945EF" w:rsidRDefault="003945EF" w:rsidP="00692D9C">
      <w:pPr>
        <w:jc w:val="both"/>
      </w:pPr>
    </w:p>
    <w:p w14:paraId="0EF1DB8A" w14:textId="77777777" w:rsidR="003945EF" w:rsidRDefault="003945EF" w:rsidP="00692D9C">
      <w:pPr>
        <w:jc w:val="both"/>
      </w:pPr>
      <w:proofErr w:type="gramStart"/>
      <w:r w:rsidRPr="00A74333">
        <w:rPr>
          <w:highlight w:val="yellow"/>
        </w:rPr>
        <w:t>Exemplo</w:t>
      </w:r>
      <w:r>
        <w:t xml:space="preserve"> :</w:t>
      </w:r>
      <w:proofErr w:type="gramEnd"/>
    </w:p>
    <w:p w14:paraId="144A5D23" w14:textId="77777777" w:rsidR="003945EF" w:rsidRDefault="003945EF" w:rsidP="00692D9C">
      <w:pPr>
        <w:jc w:val="both"/>
      </w:pPr>
    </w:p>
    <w:p w14:paraId="6BAB4620" w14:textId="77777777" w:rsidR="003945EF" w:rsidRPr="00F24D2E" w:rsidRDefault="003945EF" w:rsidP="00692D9C">
      <w:pPr>
        <w:jc w:val="both"/>
        <w:rPr>
          <w:i/>
        </w:rPr>
      </w:pPr>
      <w:r w:rsidRPr="00F24D2E">
        <w:rPr>
          <w:i/>
        </w:rPr>
        <w:t>(este exemplo está resumido e é fictício)</w:t>
      </w:r>
    </w:p>
    <w:p w14:paraId="738610EB" w14:textId="77777777" w:rsidR="003945EF" w:rsidRDefault="003945EF" w:rsidP="00692D9C">
      <w:pPr>
        <w:jc w:val="both"/>
      </w:pPr>
    </w:p>
    <w:p w14:paraId="447CA778" w14:textId="77777777" w:rsidR="003945EF" w:rsidRDefault="003945EF" w:rsidP="003864A5">
      <w:pPr>
        <w:jc w:val="both"/>
      </w:pPr>
      <w:r w:rsidRPr="00A74333">
        <w:rPr>
          <w:highlight w:val="yellow"/>
        </w:rPr>
        <w:t>O sistema proposto permitirá o controle dos gastos públicos por meio da inclusão dos pagamentos efetuados pelo setor financeiro da Prefeitura do Vale dos Sonhos disponibilizando o acesso ao orçamento municipal imediatamente aos contribuintes que efetuarem consultas na Internet.  (PROPOSTA)</w:t>
      </w:r>
    </w:p>
    <w:p w14:paraId="637805D2" w14:textId="77777777" w:rsidR="003945EF" w:rsidRDefault="003945EF" w:rsidP="003864A5">
      <w:pPr>
        <w:jc w:val="both"/>
      </w:pPr>
    </w:p>
    <w:p w14:paraId="3AEEA966" w14:textId="77777777" w:rsidR="00752589" w:rsidRDefault="00752589" w:rsidP="003864A5">
      <w:pPr>
        <w:jc w:val="both"/>
      </w:pPr>
      <w:r w:rsidRPr="00A74333">
        <w:rPr>
          <w:highlight w:val="yellow"/>
        </w:rPr>
        <w:t>“A LRF cria condições para a implantação de uma nova cultura gerencial na gestão dos recursos públicos e incentiva o exercício pleno da cidadania, especialmente no que se refere à participação do contribuinte no processo de acompanhamento da aplicação dos recursos públicos e de avaliação dos seus resultados”, desta forma o presente projeto se justifica por atender a uma demanda da Prefeitura Municipal de Vale dos Sonhos buscando a transparência na gestão dos recursos públicos do município.  (JUSTIFICATIVA)</w:t>
      </w:r>
    </w:p>
    <w:p w14:paraId="463F29E8" w14:textId="77777777" w:rsidR="00752589" w:rsidRDefault="00752589" w:rsidP="00692D9C">
      <w:pPr>
        <w:jc w:val="both"/>
      </w:pPr>
    </w:p>
    <w:p w14:paraId="3B7B4B86" w14:textId="77777777" w:rsidR="00F24D2E" w:rsidRDefault="00F24D2E" w:rsidP="00692D9C">
      <w:pPr>
        <w:jc w:val="both"/>
      </w:pPr>
    </w:p>
    <w:p w14:paraId="1316364B" w14:textId="77777777" w:rsidR="003748EE" w:rsidRDefault="003748EE">
      <w:pPr>
        <w:rPr>
          <w:b/>
          <w:spacing w:val="24"/>
        </w:rPr>
      </w:pPr>
      <w:r>
        <w:br w:type="page"/>
      </w:r>
    </w:p>
    <w:p w14:paraId="2DBF0D7D" w14:textId="562D9983" w:rsidR="00F24D2E" w:rsidRDefault="0457D27A" w:rsidP="0457D27A">
      <w:pPr>
        <w:pStyle w:val="Ttulo1"/>
      </w:pPr>
      <w:bookmarkStart w:id="3" w:name="_Toc237533515"/>
      <w:r>
        <w:lastRenderedPageBreak/>
        <w:t>DESENVOLVIMENTO DO SISTEMA</w:t>
      </w:r>
      <w:bookmarkEnd w:id="3"/>
    </w:p>
    <w:p w14:paraId="207A037E" w14:textId="10C7539D" w:rsidR="0457D27A" w:rsidRDefault="0457D27A" w:rsidP="0457D27A">
      <w:pPr>
        <w:jc w:val="both"/>
      </w:pPr>
    </w:p>
    <w:p w14:paraId="3FBFE631" w14:textId="77777777" w:rsidR="00F24D2E" w:rsidRDefault="0457D27A" w:rsidP="0457D27A">
      <w:pPr>
        <w:pStyle w:val="Ttulo2"/>
      </w:pPr>
      <w:bookmarkStart w:id="4" w:name="_Toc237533516"/>
      <w:r w:rsidRPr="0457D27A">
        <w:t>AMBIENTE</w:t>
      </w:r>
      <w:bookmarkEnd w:id="4"/>
    </w:p>
    <w:p w14:paraId="6B62F1B3" w14:textId="77777777" w:rsidR="00F24D2E" w:rsidRDefault="00F24D2E" w:rsidP="00F24D2E">
      <w:pPr>
        <w:jc w:val="both"/>
      </w:pPr>
    </w:p>
    <w:p w14:paraId="7ABD6A1F" w14:textId="0ADFD0C8" w:rsidR="00F24D2E" w:rsidRDefault="0457D27A" w:rsidP="00F24D2E">
      <w:pPr>
        <w:jc w:val="both"/>
      </w:pPr>
      <w:r>
        <w:t>Este tópico deverá descrever o ambiente de desenvolvimento e im</w:t>
      </w:r>
      <w:r w:rsidR="00BD56A3">
        <w:t>plementação do sistema proposto.</w:t>
      </w:r>
    </w:p>
    <w:p w14:paraId="61E4355B" w14:textId="1A30CC59" w:rsidR="00BD56A3" w:rsidRDefault="00BD56A3" w:rsidP="00F24D2E">
      <w:pPr>
        <w:jc w:val="both"/>
      </w:pPr>
      <w:r>
        <w:t>O sistema deverá conter no mínimo:</w:t>
      </w:r>
    </w:p>
    <w:p w14:paraId="2992D018" w14:textId="77777777" w:rsidR="009E2F52" w:rsidRDefault="00BD56A3" w:rsidP="009E2F52">
      <w:pPr>
        <w:pStyle w:val="PargrafodaLista"/>
        <w:numPr>
          <w:ilvl w:val="0"/>
          <w:numId w:val="45"/>
        </w:numPr>
        <w:jc w:val="both"/>
      </w:pPr>
      <w:r w:rsidRPr="00BD56A3">
        <w:t>1 tela de movimentação</w:t>
      </w:r>
      <w:r w:rsidR="004A4A2D">
        <w:t xml:space="preserve"> (</w:t>
      </w:r>
      <w:proofErr w:type="spellStart"/>
      <w:r w:rsidR="004A4A2D">
        <w:t>ex</w:t>
      </w:r>
      <w:proofErr w:type="spellEnd"/>
      <w:r w:rsidR="004A4A2D">
        <w:t>: tela de venda; tela de ordem de serviço; etc.)</w:t>
      </w:r>
    </w:p>
    <w:p w14:paraId="5C244FAC" w14:textId="007226F7" w:rsidR="00BD56A3" w:rsidRDefault="009E2F52" w:rsidP="009E2F52">
      <w:pPr>
        <w:pStyle w:val="PargrafodaLista"/>
        <w:numPr>
          <w:ilvl w:val="0"/>
          <w:numId w:val="45"/>
        </w:numPr>
        <w:jc w:val="both"/>
      </w:pPr>
      <w:r>
        <w:t xml:space="preserve">3 </w:t>
      </w:r>
      <w:r w:rsidR="00BD56A3" w:rsidRPr="009E2F52">
        <w:t>telas de cadastros</w:t>
      </w:r>
      <w:r w:rsidR="004A4A2D" w:rsidRPr="009E2F52">
        <w:t xml:space="preserve"> e outros.</w:t>
      </w:r>
    </w:p>
    <w:p w14:paraId="02F2C34E" w14:textId="77777777" w:rsidR="00F24D2E" w:rsidRDefault="00F24D2E" w:rsidP="00F24D2E">
      <w:pPr>
        <w:jc w:val="both"/>
      </w:pPr>
    </w:p>
    <w:p w14:paraId="680A4E5D" w14:textId="5BF7D2B6" w:rsidR="00F24D2E" w:rsidRDefault="00C23580" w:rsidP="00F24D2E">
      <w:pPr>
        <w:pStyle w:val="Ttulo2"/>
      </w:pPr>
      <w:bookmarkStart w:id="5" w:name="_Toc237533517"/>
      <w:r>
        <w:t>ANÁLISE E VALIDAÇÃO</w:t>
      </w:r>
      <w:bookmarkEnd w:id="5"/>
    </w:p>
    <w:p w14:paraId="4D5B7592" w14:textId="48BA39A1" w:rsidR="00C23580" w:rsidRDefault="00C23580" w:rsidP="00C23580"/>
    <w:p w14:paraId="13E144D1" w14:textId="7D7975CD" w:rsidR="00C23580" w:rsidRDefault="00C23580" w:rsidP="00C23580">
      <w:pPr>
        <w:pStyle w:val="Ttulo3"/>
      </w:pPr>
      <w:bookmarkStart w:id="6" w:name="_Toc237533518"/>
      <w:r>
        <w:t>Recursos a Serem Utilizados</w:t>
      </w:r>
      <w:bookmarkEnd w:id="6"/>
    </w:p>
    <w:p w14:paraId="4419C8E9" w14:textId="77777777" w:rsidR="00C23580" w:rsidRPr="00E92FEB" w:rsidRDefault="00C23580" w:rsidP="00C23580"/>
    <w:p w14:paraId="53BB1BAD" w14:textId="31E9DEBF" w:rsidR="00F24D2E" w:rsidRDefault="00F24D2E" w:rsidP="00F24D2E">
      <w:pPr>
        <w:jc w:val="both"/>
      </w:pPr>
      <w:r>
        <w:t xml:space="preserve">Neste tópico descrever a metodologia, padrões, ambiente de desenvolvimento, banco de dados, e demais </w:t>
      </w:r>
      <w:r w:rsidR="00765F19">
        <w:t>aspectos relacionados com os recursos que serão utilizados para o desenvolvimento e implementação do projeto proposto.</w:t>
      </w:r>
    </w:p>
    <w:p w14:paraId="185A9705" w14:textId="77777777" w:rsidR="00CB3EF5" w:rsidRDefault="00CB3EF5" w:rsidP="00CB3EF5">
      <w:pPr>
        <w:pStyle w:val="PargrafodaLista"/>
        <w:numPr>
          <w:ilvl w:val="0"/>
          <w:numId w:val="42"/>
        </w:numPr>
        <w:jc w:val="both"/>
      </w:pPr>
      <w:r>
        <w:t>Relatar sobre a linguagem de programação que irá utilizar</w:t>
      </w:r>
    </w:p>
    <w:p w14:paraId="66604B25" w14:textId="77777777" w:rsidR="00CB3EF5" w:rsidRDefault="00CB3EF5" w:rsidP="00CB3EF5">
      <w:pPr>
        <w:pStyle w:val="PargrafodaLista"/>
        <w:numPr>
          <w:ilvl w:val="0"/>
          <w:numId w:val="43"/>
        </w:numPr>
        <w:jc w:val="both"/>
      </w:pPr>
      <w:r>
        <w:t>Motivação para uso de uma determinada linguagem de programação</w:t>
      </w:r>
    </w:p>
    <w:p w14:paraId="172FAA5A" w14:textId="77777777" w:rsidR="00CB3EF5" w:rsidRDefault="00CB3EF5" w:rsidP="00CB3EF5">
      <w:pPr>
        <w:pStyle w:val="PargrafodaLista"/>
        <w:numPr>
          <w:ilvl w:val="0"/>
          <w:numId w:val="43"/>
        </w:numPr>
        <w:jc w:val="both"/>
      </w:pPr>
      <w:r>
        <w:t>Relatar sobre o banco de dados que será utilizado.</w:t>
      </w:r>
    </w:p>
    <w:p w14:paraId="1AA7055B" w14:textId="77777777" w:rsidR="00CB3EF5" w:rsidRDefault="00CB3EF5" w:rsidP="00CB3EF5">
      <w:pPr>
        <w:pStyle w:val="PargrafodaLista"/>
        <w:numPr>
          <w:ilvl w:val="0"/>
          <w:numId w:val="43"/>
        </w:numPr>
        <w:jc w:val="both"/>
      </w:pPr>
      <w:r>
        <w:t>Motivação para uso de um determinado SGBD</w:t>
      </w:r>
    </w:p>
    <w:p w14:paraId="19219836" w14:textId="68AFCCFF" w:rsidR="00F24D2E" w:rsidRDefault="00F24D2E" w:rsidP="00F24D2E">
      <w:pPr>
        <w:jc w:val="both"/>
      </w:pPr>
    </w:p>
    <w:p w14:paraId="28712045" w14:textId="17010305" w:rsidR="00C23580" w:rsidRDefault="00C23580" w:rsidP="00C23580">
      <w:pPr>
        <w:pStyle w:val="Ttulo3"/>
      </w:pPr>
      <w:bookmarkStart w:id="7" w:name="_Toc237533519"/>
      <w:r>
        <w:t>Fatores Críticos de Sucesso do Projeto</w:t>
      </w:r>
      <w:bookmarkEnd w:id="7"/>
    </w:p>
    <w:p w14:paraId="3B582ECD" w14:textId="40D4FF56" w:rsidR="00C23580" w:rsidRDefault="00C23580" w:rsidP="00F24D2E">
      <w:pPr>
        <w:jc w:val="both"/>
      </w:pPr>
    </w:p>
    <w:p w14:paraId="303B7D2E" w14:textId="7C0ED9E5" w:rsidR="00C23580" w:rsidRDefault="00C23580" w:rsidP="00C23580">
      <w:pPr>
        <w:pStyle w:val="Ttulo3"/>
      </w:pPr>
      <w:bookmarkStart w:id="8" w:name="_Toc237533520"/>
      <w:r>
        <w:t>Análise de Viabilidade</w:t>
      </w:r>
      <w:bookmarkEnd w:id="8"/>
    </w:p>
    <w:p w14:paraId="46546F37" w14:textId="77777777" w:rsidR="00C23580" w:rsidRDefault="00C23580" w:rsidP="00F24D2E">
      <w:pPr>
        <w:jc w:val="both"/>
      </w:pPr>
    </w:p>
    <w:p w14:paraId="72725D45" w14:textId="7E9034F2" w:rsidR="00C23580" w:rsidRDefault="00C23580" w:rsidP="00F24D2E">
      <w:pPr>
        <w:jc w:val="both"/>
      </w:pPr>
      <w:r>
        <w:t>Neste tópico avaliar critérios de viabilidade como: técnico, organizacional, operacionais, econômicos e de cronograma.</w:t>
      </w:r>
    </w:p>
    <w:p w14:paraId="7D4C299D" w14:textId="77777777" w:rsidR="001B5B44" w:rsidRDefault="001B5B44" w:rsidP="00F24D2E">
      <w:pPr>
        <w:jc w:val="both"/>
      </w:pPr>
    </w:p>
    <w:p w14:paraId="7194DBDC" w14:textId="4CE7EC85" w:rsidR="00765F19" w:rsidRDefault="00765F19">
      <w:pPr>
        <w:rPr>
          <w:b/>
          <w:spacing w:val="24"/>
        </w:rPr>
      </w:pPr>
    </w:p>
    <w:p w14:paraId="4ADB9652" w14:textId="31879928" w:rsidR="001B5B44" w:rsidRDefault="001B5B44" w:rsidP="001B5B44">
      <w:pPr>
        <w:pStyle w:val="Ttulo3"/>
      </w:pPr>
      <w:bookmarkStart w:id="9" w:name="_Toc237533521"/>
      <w:r>
        <w:t>Definições do Projeto</w:t>
      </w:r>
      <w:bookmarkEnd w:id="9"/>
    </w:p>
    <w:p w14:paraId="6522932A" w14:textId="2A19805B" w:rsidR="001B5B44" w:rsidRDefault="001B5B44" w:rsidP="001B5B44">
      <w:pPr>
        <w:jc w:val="both"/>
      </w:pPr>
    </w:p>
    <w:p w14:paraId="3E74D203" w14:textId="2F19F1F4" w:rsidR="001B5B44" w:rsidRDefault="001B5B44" w:rsidP="001B5B44">
      <w:pPr>
        <w:pStyle w:val="Ttulo4"/>
      </w:pPr>
      <w:r>
        <w:t>Arquitetura</w:t>
      </w:r>
    </w:p>
    <w:p w14:paraId="2F5DD9AF" w14:textId="77777777" w:rsidR="001B5B44" w:rsidRDefault="001B5B44" w:rsidP="001B5B44">
      <w:pPr>
        <w:jc w:val="both"/>
      </w:pPr>
    </w:p>
    <w:p w14:paraId="7869807B" w14:textId="13B79BCB" w:rsidR="001B5B44" w:rsidRDefault="001B5B44" w:rsidP="001B5B44">
      <w:pPr>
        <w:rPr>
          <w:b/>
          <w:spacing w:val="24"/>
        </w:rPr>
      </w:pPr>
      <w:r>
        <w:t>Neste tópico devem ser definidas as questões de arquitetura do software, linguagem e ou frameworks a serem utilizados, sistema operacional, banco de dados, materiais e métodos que contemplem os objetivos do projeto.</w:t>
      </w:r>
    </w:p>
    <w:p w14:paraId="0D9C93B7" w14:textId="1163EE44" w:rsidR="001B5B44" w:rsidRDefault="001B5B44">
      <w:pPr>
        <w:rPr>
          <w:b/>
          <w:spacing w:val="24"/>
        </w:rPr>
      </w:pPr>
    </w:p>
    <w:p w14:paraId="111C5CBC" w14:textId="463F6170" w:rsidR="001B5B44" w:rsidRDefault="001B5B44" w:rsidP="001B5B44">
      <w:pPr>
        <w:pStyle w:val="Ttulo4"/>
      </w:pPr>
      <w:r>
        <w:t>Cronograma</w:t>
      </w:r>
    </w:p>
    <w:p w14:paraId="41B86B43" w14:textId="5AF7CAE5" w:rsidR="001B5B44" w:rsidRDefault="001B5B44">
      <w:pPr>
        <w:rPr>
          <w:b/>
          <w:spacing w:val="24"/>
        </w:rPr>
      </w:pPr>
    </w:p>
    <w:p w14:paraId="06B54F08" w14:textId="77777777" w:rsidR="001B5B44" w:rsidRDefault="001B5B44">
      <w:r>
        <w:t>Neste tópico devem ser definidos o macro cronograma do projeto, informações do planejamento como por exemplo: riscos envolvidos.</w:t>
      </w:r>
    </w:p>
    <w:p w14:paraId="6F2FA00F" w14:textId="08AEF541" w:rsidR="001B5B44" w:rsidRDefault="001B5B44" w:rsidP="001B5B44">
      <w:pPr>
        <w:jc w:val="both"/>
      </w:pPr>
      <w:r>
        <w:lastRenderedPageBreak/>
        <w:t>Incluir uma descrição das entregas e do ciclo de vida do projeto de desenvolvimento de software a ser utilizado, incluindo a definição das etapas, tais como: Testes, Gestão da Configuração, Monitoramento e Controle (Agendamentos), etc.</w:t>
      </w:r>
    </w:p>
    <w:p w14:paraId="6F8A7354" w14:textId="77777777" w:rsidR="001B5B44" w:rsidRDefault="001B5B44">
      <w:pPr>
        <w:rPr>
          <w:b/>
          <w:spacing w:val="24"/>
        </w:rPr>
      </w:pPr>
    </w:p>
    <w:p w14:paraId="04B62453" w14:textId="02154ECB" w:rsidR="00E92FEB" w:rsidRDefault="00E92FEB" w:rsidP="00E92FEB">
      <w:pPr>
        <w:pStyle w:val="Ttulo2"/>
      </w:pPr>
      <w:bookmarkStart w:id="10" w:name="_Toc237533522"/>
      <w:r>
        <w:t>REQUISITOS</w:t>
      </w:r>
      <w:bookmarkEnd w:id="10"/>
    </w:p>
    <w:p w14:paraId="067C84E3" w14:textId="7202A259" w:rsidR="00E92FEB" w:rsidRDefault="00E92FEB" w:rsidP="00E92FEB"/>
    <w:p w14:paraId="32418F85" w14:textId="04328A78" w:rsidR="00E92FEB" w:rsidRDefault="00E92FEB" w:rsidP="00E92FEB">
      <w:pPr>
        <w:pStyle w:val="Ttulo3"/>
      </w:pPr>
      <w:bookmarkStart w:id="11" w:name="_Toc237533523"/>
      <w:r>
        <w:t>Especificação de Requisitos</w:t>
      </w:r>
      <w:bookmarkEnd w:id="11"/>
      <w:r>
        <w:t xml:space="preserve"> </w:t>
      </w:r>
    </w:p>
    <w:p w14:paraId="21F6C78E" w14:textId="77777777" w:rsidR="00E92FEB" w:rsidRPr="00E92FEB" w:rsidRDefault="00E92FEB" w:rsidP="00E92FEB"/>
    <w:p w14:paraId="5D6D894D" w14:textId="77777777" w:rsidR="00E92FEB" w:rsidRDefault="00E92FEB" w:rsidP="00E92FEB">
      <w:pPr>
        <w:pStyle w:val="PargrafodaLista"/>
        <w:numPr>
          <w:ilvl w:val="0"/>
          <w:numId w:val="44"/>
        </w:numPr>
        <w:jc w:val="both"/>
      </w:pPr>
      <w:r>
        <w:t>Funcionais e não funcionais</w:t>
      </w:r>
    </w:p>
    <w:p w14:paraId="4E393852" w14:textId="77777777" w:rsidR="00E92FEB" w:rsidRDefault="00E92FEB" w:rsidP="00E92FEB">
      <w:pPr>
        <w:pStyle w:val="PargrafodaLista"/>
        <w:jc w:val="both"/>
      </w:pPr>
    </w:p>
    <w:p w14:paraId="11F26AAF" w14:textId="1BF37BA4" w:rsidR="00E92FEB" w:rsidRDefault="00E92FEB" w:rsidP="00E92FEB"/>
    <w:p w14:paraId="66DB01AA" w14:textId="77777777" w:rsidR="00E92FEB" w:rsidRPr="00E92FEB" w:rsidRDefault="00E92FEB" w:rsidP="00E92FEB"/>
    <w:p w14:paraId="30EAA474" w14:textId="72A4AB03" w:rsidR="00E92FEB" w:rsidRDefault="00E92FEB" w:rsidP="00E92FEB">
      <w:pPr>
        <w:pStyle w:val="Ttulo3"/>
      </w:pPr>
      <w:bookmarkStart w:id="12" w:name="_Toc237533524"/>
      <w:r>
        <w:t>Regras de Negócio</w:t>
      </w:r>
      <w:bookmarkEnd w:id="12"/>
    </w:p>
    <w:p w14:paraId="6A1B35C5" w14:textId="77777777" w:rsidR="00E92FEB" w:rsidRPr="00E92FEB" w:rsidRDefault="00E92FEB" w:rsidP="00E92FEB"/>
    <w:p w14:paraId="208E0147" w14:textId="1ED5F24C" w:rsidR="00E92FEB" w:rsidRDefault="00C23580" w:rsidP="00E92FEB">
      <w:pPr>
        <w:pStyle w:val="PargrafodaLista"/>
        <w:numPr>
          <w:ilvl w:val="0"/>
          <w:numId w:val="44"/>
        </w:numPr>
        <w:jc w:val="both"/>
      </w:pPr>
      <w:r>
        <w:t>Definição das regras de negócio;</w:t>
      </w:r>
    </w:p>
    <w:p w14:paraId="06833EA4" w14:textId="40CD4B7E" w:rsidR="00C23580" w:rsidRDefault="00C23580" w:rsidP="00E92FEB">
      <w:pPr>
        <w:pStyle w:val="PargrafodaLista"/>
        <w:numPr>
          <w:ilvl w:val="0"/>
          <w:numId w:val="44"/>
        </w:numPr>
        <w:jc w:val="both"/>
      </w:pPr>
      <w:r>
        <w:t>Processos de negócios envolvidos com o software;</w:t>
      </w:r>
    </w:p>
    <w:p w14:paraId="23C74CAC" w14:textId="19EAFA6C" w:rsidR="00C23580" w:rsidRDefault="00C23580" w:rsidP="00E92FEB">
      <w:pPr>
        <w:pStyle w:val="PargrafodaLista"/>
        <w:numPr>
          <w:ilvl w:val="0"/>
          <w:numId w:val="44"/>
        </w:numPr>
        <w:jc w:val="both"/>
      </w:pPr>
      <w:r>
        <w:t>Diferenciais da sua aplicação em relação a outras de mercado;</w:t>
      </w:r>
    </w:p>
    <w:p w14:paraId="6695D36E" w14:textId="47CF06AB" w:rsidR="00C23580" w:rsidRDefault="00C23580" w:rsidP="00E92FEB">
      <w:pPr>
        <w:pStyle w:val="PargrafodaLista"/>
        <w:numPr>
          <w:ilvl w:val="0"/>
          <w:numId w:val="44"/>
        </w:numPr>
        <w:jc w:val="both"/>
      </w:pPr>
      <w:r>
        <w:t>Fluxogramas de processo quando aplicáveis;</w:t>
      </w:r>
    </w:p>
    <w:p w14:paraId="3737CC48" w14:textId="77777777" w:rsidR="00E92FEB" w:rsidRDefault="00E92FEB" w:rsidP="00E92FEB">
      <w:pPr>
        <w:pStyle w:val="PargrafodaLista"/>
        <w:jc w:val="both"/>
      </w:pPr>
    </w:p>
    <w:p w14:paraId="3EE84572" w14:textId="6FBCF05E" w:rsidR="00E92FEB" w:rsidRDefault="00E92FEB">
      <w:pPr>
        <w:rPr>
          <w:b/>
          <w:spacing w:val="24"/>
        </w:rPr>
      </w:pPr>
    </w:p>
    <w:p w14:paraId="3E5E2AB4" w14:textId="77777777" w:rsidR="00E92FEB" w:rsidRDefault="00E92FEB">
      <w:pPr>
        <w:rPr>
          <w:b/>
          <w:spacing w:val="24"/>
        </w:rPr>
      </w:pPr>
    </w:p>
    <w:p w14:paraId="3DBC23E0" w14:textId="77777777" w:rsidR="00892076" w:rsidRDefault="0457D27A" w:rsidP="0457D27A">
      <w:pPr>
        <w:pStyle w:val="Ttulo2"/>
      </w:pPr>
      <w:bookmarkStart w:id="13" w:name="_Toc237533525"/>
      <w:r w:rsidRPr="0457D27A">
        <w:t>DIAGRAMAS</w:t>
      </w:r>
      <w:bookmarkEnd w:id="13"/>
    </w:p>
    <w:p w14:paraId="769D0D3C" w14:textId="77777777" w:rsidR="00765F19" w:rsidRDefault="00765F19" w:rsidP="00765F19"/>
    <w:p w14:paraId="1F871C3A" w14:textId="1928E459" w:rsidR="00765F19" w:rsidRDefault="00765F19" w:rsidP="00765F19">
      <w:pPr>
        <w:jc w:val="both"/>
      </w:pPr>
      <w:r>
        <w:t>Considere a apresentação do</w:t>
      </w:r>
      <w:r w:rsidR="000178E0">
        <w:t>s diagramas descritos</w:t>
      </w:r>
      <w:r w:rsidR="004A4A2D">
        <w:t>, explicar cada diagrama.</w:t>
      </w:r>
    </w:p>
    <w:p w14:paraId="54CD245A" w14:textId="77777777" w:rsidR="000178E0" w:rsidRDefault="000178E0" w:rsidP="00765F19">
      <w:pPr>
        <w:jc w:val="both"/>
      </w:pPr>
    </w:p>
    <w:p w14:paraId="1FEE9C5A" w14:textId="62F4B95C" w:rsidR="000178E0" w:rsidRDefault="000B78C6" w:rsidP="000178E0">
      <w:pPr>
        <w:pStyle w:val="PargrafodaLista"/>
        <w:numPr>
          <w:ilvl w:val="0"/>
          <w:numId w:val="44"/>
        </w:numPr>
        <w:jc w:val="both"/>
      </w:pPr>
      <w:r>
        <w:t xml:space="preserve">3.4.1 </w:t>
      </w:r>
      <w:r w:rsidR="000178E0">
        <w:t>Diagrama de Caso de Uso;</w:t>
      </w:r>
    </w:p>
    <w:p w14:paraId="35BBABBD" w14:textId="77777777" w:rsidR="00037DDC" w:rsidRDefault="00037DDC" w:rsidP="00037DDC">
      <w:pPr>
        <w:pStyle w:val="PargrafodaLista"/>
        <w:jc w:val="both"/>
      </w:pPr>
    </w:p>
    <w:p w14:paraId="6A4C4E46" w14:textId="77777777" w:rsidR="00037DDC" w:rsidRDefault="00037DDC" w:rsidP="00037DDC">
      <w:pPr>
        <w:pStyle w:val="PargrafodaLista"/>
        <w:jc w:val="both"/>
      </w:pPr>
    </w:p>
    <w:p w14:paraId="1A0227AD" w14:textId="7C5C0461" w:rsidR="000178E0" w:rsidRDefault="00037DDC" w:rsidP="00301A58">
      <w:pPr>
        <w:pStyle w:val="PargrafodaLista"/>
        <w:numPr>
          <w:ilvl w:val="0"/>
          <w:numId w:val="44"/>
        </w:numPr>
        <w:jc w:val="both"/>
      </w:pPr>
      <w:r>
        <w:t xml:space="preserve">3.4.2 </w:t>
      </w:r>
      <w:r w:rsidR="000178E0">
        <w:t>Diagrama de Classe;</w:t>
      </w:r>
    </w:p>
    <w:p w14:paraId="2FAA7091" w14:textId="77777777" w:rsidR="00330588" w:rsidRDefault="00330588" w:rsidP="00330588">
      <w:pPr>
        <w:jc w:val="both"/>
      </w:pPr>
    </w:p>
    <w:p w14:paraId="203E198D" w14:textId="77777777" w:rsidR="00330588" w:rsidRDefault="00330588" w:rsidP="00330588">
      <w:pPr>
        <w:jc w:val="both"/>
      </w:pPr>
    </w:p>
    <w:p w14:paraId="5EDC73E7" w14:textId="2ED1DCB8" w:rsidR="00C23580" w:rsidRDefault="00C23580" w:rsidP="00931764">
      <w:pPr>
        <w:jc w:val="both"/>
      </w:pPr>
    </w:p>
    <w:p w14:paraId="73D6DB5D" w14:textId="082E6DC6" w:rsidR="00C01569" w:rsidRDefault="00C01569" w:rsidP="00C01569">
      <w:pPr>
        <w:jc w:val="both"/>
      </w:pPr>
    </w:p>
    <w:p w14:paraId="78360477" w14:textId="4B564AA2" w:rsidR="00C01569" w:rsidRDefault="00C01569" w:rsidP="00C01569">
      <w:pPr>
        <w:jc w:val="both"/>
      </w:pPr>
    </w:p>
    <w:p w14:paraId="59697670" w14:textId="6DAD42A1" w:rsidR="00FF1D63" w:rsidRPr="001B1005" w:rsidRDefault="006F0027" w:rsidP="00C01569">
      <w:pPr>
        <w:jc w:val="both"/>
        <w:rPr>
          <w:b/>
          <w:bCs/>
          <w:highlight w:val="yellow"/>
        </w:rPr>
      </w:pPr>
      <w:r w:rsidRPr="001B1005">
        <w:rPr>
          <w:b/>
          <w:bCs/>
          <w:highlight w:val="yellow"/>
        </w:rPr>
        <w:t>Ex</w:t>
      </w:r>
      <w:r w:rsidR="00080C5C" w:rsidRPr="001B1005">
        <w:rPr>
          <w:b/>
          <w:bCs/>
          <w:highlight w:val="yellow"/>
        </w:rPr>
        <w:t>emplo abaixo:</w:t>
      </w:r>
    </w:p>
    <w:p w14:paraId="75D6A176" w14:textId="77777777" w:rsidR="00FF1D63" w:rsidRPr="001B1005" w:rsidRDefault="00FF1D63" w:rsidP="00C01569">
      <w:pPr>
        <w:jc w:val="both"/>
        <w:rPr>
          <w:b/>
          <w:bCs/>
          <w:highlight w:val="yellow"/>
        </w:rPr>
      </w:pPr>
    </w:p>
    <w:p w14:paraId="16F7A3BF" w14:textId="74883A26" w:rsidR="006F0027" w:rsidRPr="001B1005" w:rsidRDefault="006F0027" w:rsidP="00C01569">
      <w:pPr>
        <w:jc w:val="both"/>
        <w:rPr>
          <w:highlight w:val="yellow"/>
        </w:rPr>
      </w:pPr>
    </w:p>
    <w:p w14:paraId="292BC595" w14:textId="472AA2A8" w:rsidR="006F0027" w:rsidRDefault="006F0027" w:rsidP="00C01569">
      <w:pPr>
        <w:jc w:val="both"/>
      </w:pPr>
      <w:r w:rsidRPr="001B1005">
        <w:rPr>
          <w:highlight w:val="yellow"/>
        </w:rPr>
        <w:t xml:space="preserve">O diagrama de classe da </w:t>
      </w:r>
      <w:r w:rsidRPr="001B1005">
        <w:rPr>
          <w:highlight w:val="yellow"/>
        </w:rPr>
        <w:fldChar w:fldCharType="begin"/>
      </w:r>
      <w:r w:rsidRPr="001B1005">
        <w:rPr>
          <w:highlight w:val="yellow"/>
        </w:rPr>
        <w:instrText xml:space="preserve"> REF _Ref109742540 \h </w:instrText>
      </w:r>
      <w:r w:rsidR="001B1005">
        <w:rPr>
          <w:highlight w:val="yellow"/>
        </w:rPr>
        <w:instrText xml:space="preserve"> \* MERGEFORMAT </w:instrText>
      </w:r>
      <w:r w:rsidRPr="001B1005">
        <w:rPr>
          <w:highlight w:val="yellow"/>
        </w:rPr>
      </w:r>
      <w:r w:rsidRPr="001B1005">
        <w:rPr>
          <w:highlight w:val="yellow"/>
        </w:rPr>
        <w:fldChar w:fldCharType="separate"/>
      </w:r>
      <w:r w:rsidRPr="001B1005">
        <w:rPr>
          <w:highlight w:val="yellow"/>
        </w:rPr>
        <w:t xml:space="preserve">Figura </w:t>
      </w:r>
      <w:r w:rsidRPr="001B1005">
        <w:rPr>
          <w:noProof/>
          <w:highlight w:val="yellow"/>
        </w:rPr>
        <w:t>1</w:t>
      </w:r>
      <w:r w:rsidRPr="001B1005">
        <w:rPr>
          <w:highlight w:val="yellow"/>
        </w:rPr>
        <w:fldChar w:fldCharType="end"/>
      </w:r>
      <w:r w:rsidRPr="001B1005">
        <w:rPr>
          <w:highlight w:val="yellow"/>
        </w:rPr>
        <w:t xml:space="preserve"> apresenta o relacionamento entre as classes do sistema onde: a classe porta é a classe principal que tem por finalidade abrir outras portas...........a classe cozinha......a classe quarto......</w:t>
      </w:r>
    </w:p>
    <w:p w14:paraId="588D5E15" w14:textId="77777777" w:rsidR="006F0027" w:rsidRDefault="009E2F52" w:rsidP="006F0027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5B6AD1BC" wp14:editId="65C7CB90">
            <wp:extent cx="5753100" cy="28651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CFE8" w14:textId="69E5F388" w:rsidR="00C01569" w:rsidRDefault="006F0027" w:rsidP="006F0027">
      <w:pPr>
        <w:pStyle w:val="Legenda"/>
        <w:jc w:val="center"/>
      </w:pPr>
      <w:bookmarkStart w:id="14" w:name="_Ref109742540"/>
      <w:bookmarkStart w:id="15" w:name="_Toc109742655"/>
      <w:r>
        <w:t xml:space="preserve">Figura </w:t>
      </w:r>
      <w:r w:rsidR="006571BD">
        <w:fldChar w:fldCharType="begin"/>
      </w:r>
      <w:r w:rsidR="006571BD">
        <w:instrText xml:space="preserve"> SEQ Figura \* ARABIC </w:instrText>
      </w:r>
      <w:r w:rsidR="006571BD">
        <w:fldChar w:fldCharType="separate"/>
      </w:r>
      <w:r>
        <w:rPr>
          <w:noProof/>
        </w:rPr>
        <w:t>1</w:t>
      </w:r>
      <w:r w:rsidR="006571BD">
        <w:rPr>
          <w:noProof/>
        </w:rPr>
        <w:fldChar w:fldCharType="end"/>
      </w:r>
      <w:bookmarkEnd w:id="14"/>
      <w:r>
        <w:t xml:space="preserve"> - Diagrama de Classe</w:t>
      </w:r>
      <w:bookmarkEnd w:id="15"/>
    </w:p>
    <w:p w14:paraId="1FA27AA4" w14:textId="3747A977" w:rsidR="00C01569" w:rsidRDefault="00C01569" w:rsidP="00C01569">
      <w:pPr>
        <w:jc w:val="both"/>
      </w:pPr>
    </w:p>
    <w:p w14:paraId="533D036F" w14:textId="66B9A4EB" w:rsidR="00C01569" w:rsidRDefault="00C01569" w:rsidP="00C01569">
      <w:pPr>
        <w:jc w:val="both"/>
      </w:pPr>
    </w:p>
    <w:p w14:paraId="463DF515" w14:textId="7CED68AE" w:rsidR="009A4EC2" w:rsidRPr="009A4EC2" w:rsidRDefault="009A4EC2" w:rsidP="009A4EC2">
      <w:pPr>
        <w:pStyle w:val="Ttulo2"/>
        <w:rPr>
          <w:caps/>
        </w:rPr>
      </w:pPr>
      <w:bookmarkStart w:id="16" w:name="_Toc237533526"/>
      <w:r w:rsidRPr="009A4EC2">
        <w:rPr>
          <w:caps/>
        </w:rPr>
        <w:t>Protótipos</w:t>
      </w:r>
      <w:bookmarkEnd w:id="16"/>
    </w:p>
    <w:p w14:paraId="1231BE67" w14:textId="77777777" w:rsidR="000178E0" w:rsidRDefault="000178E0" w:rsidP="00765F19">
      <w:pPr>
        <w:jc w:val="both"/>
      </w:pPr>
    </w:p>
    <w:p w14:paraId="36FEB5B0" w14:textId="07C024F2" w:rsidR="00765F19" w:rsidRDefault="00BD56A3" w:rsidP="00765F19">
      <w:pPr>
        <w:jc w:val="both"/>
      </w:pPr>
      <w:r>
        <w:t xml:space="preserve">   Apresentar as telas do sistema</w:t>
      </w:r>
      <w:r w:rsidR="004A4A2D">
        <w:t>, com explicações detalhadas de cada uma.</w:t>
      </w:r>
    </w:p>
    <w:p w14:paraId="7155FE20" w14:textId="0B0303E5" w:rsidR="00C01569" w:rsidRDefault="00C01569" w:rsidP="00765F19">
      <w:pPr>
        <w:jc w:val="both"/>
      </w:pPr>
    </w:p>
    <w:p w14:paraId="0DB91BD2" w14:textId="116D008A" w:rsidR="00C01569" w:rsidRDefault="00C01569" w:rsidP="00765F19">
      <w:pPr>
        <w:jc w:val="both"/>
      </w:pPr>
    </w:p>
    <w:p w14:paraId="073FFA13" w14:textId="77777777" w:rsidR="00C01569" w:rsidRDefault="00C01569" w:rsidP="00765F19">
      <w:pPr>
        <w:jc w:val="both"/>
        <w:rPr>
          <w:b/>
          <w:bCs/>
        </w:rPr>
      </w:pPr>
      <w:proofErr w:type="spellStart"/>
      <w:r w:rsidRPr="00C01569">
        <w:rPr>
          <w:b/>
          <w:bCs/>
        </w:rPr>
        <w:t>Ex</w:t>
      </w:r>
      <w:proofErr w:type="spellEnd"/>
      <w:r w:rsidRPr="00C01569">
        <w:rPr>
          <w:b/>
          <w:bCs/>
        </w:rPr>
        <w:t>:</w:t>
      </w:r>
    </w:p>
    <w:p w14:paraId="1DBA58EB" w14:textId="4E33D562" w:rsidR="00C01569" w:rsidRDefault="00C01569" w:rsidP="00C01569">
      <w:pPr>
        <w:ind w:firstLine="851"/>
        <w:jc w:val="both"/>
      </w:pPr>
      <w:r>
        <w:t xml:space="preserve">A </w:t>
      </w:r>
      <w:r w:rsidR="009E2F52">
        <w:fldChar w:fldCharType="begin"/>
      </w:r>
      <w:r w:rsidR="009E2F52">
        <w:instrText xml:space="preserve"> REF _Ref109742216 \h </w:instrText>
      </w:r>
      <w:r w:rsidR="009E2F52">
        <w:fldChar w:fldCharType="separate"/>
      </w:r>
      <w:r w:rsidR="009E2F52">
        <w:t xml:space="preserve">Figura </w:t>
      </w:r>
      <w:r w:rsidR="009E2F52">
        <w:rPr>
          <w:noProof/>
        </w:rPr>
        <w:t>1</w:t>
      </w:r>
      <w:r w:rsidR="009E2F52">
        <w:fldChar w:fldCharType="end"/>
      </w:r>
      <w:r>
        <w:t>, apresenta a tela de venda inicial, sem dados do cliente e sem valores ou produtos, sendo assim, para iniciar o processo de venda faz-se necessário que o operador do sistema clique no campo do cliente e digite o código, ou então no campo nome digite apenas as iniciais que irá aparecer todos os nomes com estas iniciais, basta escolher o nome desejado e clicar sobre ele. Após isso, o operador irá passar o leitor do código de barra nos produtos para que os mesmos apareçam no campo em branco com a descrição e o valor do produto.</w:t>
      </w:r>
    </w:p>
    <w:p w14:paraId="1909CBC9" w14:textId="77777777" w:rsidR="00BD56A3" w:rsidRPr="00765F19" w:rsidRDefault="00BD56A3" w:rsidP="00C01569">
      <w:pPr>
        <w:ind w:firstLine="851"/>
        <w:jc w:val="both"/>
      </w:pPr>
    </w:p>
    <w:p w14:paraId="28F76703" w14:textId="77777777" w:rsidR="00C01569" w:rsidRDefault="00DE438D" w:rsidP="00C01569">
      <w:pPr>
        <w:keepNext/>
        <w:jc w:val="center"/>
      </w:pPr>
      <w:r>
        <w:rPr>
          <w:noProof/>
        </w:rPr>
        <w:drawing>
          <wp:inline distT="0" distB="0" distL="0" distR="0" wp14:anchorId="5C0927E5" wp14:editId="6E92BB9C">
            <wp:extent cx="3032760" cy="22745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67DF" w14:textId="23FD211C" w:rsidR="003748EE" w:rsidRDefault="009E2F52" w:rsidP="006F0027">
      <w:pPr>
        <w:pStyle w:val="Legenda"/>
        <w:jc w:val="center"/>
        <w:rPr>
          <w:b/>
          <w:spacing w:val="24"/>
        </w:rPr>
      </w:pPr>
      <w:bookmarkStart w:id="17" w:name="_Ref109742216"/>
      <w:bookmarkStart w:id="18" w:name="_Toc109742656"/>
      <w:r>
        <w:t xml:space="preserve">Figura </w:t>
      </w:r>
      <w:r w:rsidR="006571BD">
        <w:fldChar w:fldCharType="begin"/>
      </w:r>
      <w:r w:rsidR="006571BD">
        <w:instrText xml:space="preserve"> SEQ Figura \* ARABIC </w:instrText>
      </w:r>
      <w:r w:rsidR="006571BD">
        <w:fldChar w:fldCharType="separate"/>
      </w:r>
      <w:r w:rsidR="006F0027">
        <w:rPr>
          <w:noProof/>
        </w:rPr>
        <w:t>2</w:t>
      </w:r>
      <w:r w:rsidR="006571BD">
        <w:rPr>
          <w:noProof/>
        </w:rPr>
        <w:fldChar w:fldCharType="end"/>
      </w:r>
      <w:bookmarkEnd w:id="17"/>
      <w:r>
        <w:t xml:space="preserve"> - Tela de Venda</w:t>
      </w:r>
      <w:bookmarkEnd w:id="18"/>
      <w:r w:rsidR="003748EE">
        <w:br w:type="page"/>
      </w:r>
    </w:p>
    <w:p w14:paraId="55750D7F" w14:textId="45F9AA69" w:rsidR="00E33D41" w:rsidRDefault="0457D27A" w:rsidP="00E33D41">
      <w:pPr>
        <w:pStyle w:val="Ttulo1"/>
      </w:pPr>
      <w:bookmarkStart w:id="19" w:name="_Toc237533527"/>
      <w:r>
        <w:lastRenderedPageBreak/>
        <w:t>CONSIDERAÇÕES FINAIS</w:t>
      </w:r>
      <w:bookmarkEnd w:id="19"/>
    </w:p>
    <w:p w14:paraId="30D7AA69" w14:textId="77777777" w:rsidR="00892076" w:rsidRDefault="00892076">
      <w:pPr>
        <w:pStyle w:val="Cabealho"/>
        <w:tabs>
          <w:tab w:val="clear" w:pos="4419"/>
          <w:tab w:val="clear" w:pos="8838"/>
        </w:tabs>
      </w:pPr>
    </w:p>
    <w:p w14:paraId="7196D064" w14:textId="16D13385" w:rsidR="00892076" w:rsidRDefault="00A17624">
      <w:pPr>
        <w:spacing w:line="360" w:lineRule="auto"/>
      </w:pPr>
      <w:r>
        <w:t xml:space="preserve">ESTRUTURA </w:t>
      </w:r>
      <w:proofErr w:type="spellStart"/>
      <w:proofErr w:type="gramStart"/>
      <w:r>
        <w:t>Pricpal</w:t>
      </w:r>
      <w:proofErr w:type="spellEnd"/>
      <w:r>
        <w:t>(</w:t>
      </w:r>
      <w:proofErr w:type="gramEnd"/>
      <w:r>
        <w:t>telas e</w:t>
      </w:r>
    </w:p>
    <w:p w14:paraId="72B2251E" w14:textId="192FF571" w:rsidR="00A17624" w:rsidRDefault="00A17624">
      <w:pPr>
        <w:spacing w:line="360" w:lineRule="auto"/>
      </w:pPr>
      <w:proofErr w:type="spellStart"/>
      <w:r>
        <w:t>Navegacao</w:t>
      </w:r>
      <w:proofErr w:type="spellEnd"/>
      <w:r>
        <w:t xml:space="preserve">) </w:t>
      </w:r>
    </w:p>
    <w:p w14:paraId="5FE7BC07" w14:textId="49569F1F" w:rsidR="00A17624" w:rsidRDefault="00A17624">
      <w:pPr>
        <w:spacing w:line="360" w:lineRule="auto"/>
      </w:pPr>
      <w:r>
        <w:t xml:space="preserve">O site começa pela </w:t>
      </w:r>
      <w:r w:rsidR="00E13E20">
        <w:t xml:space="preserve">Tela </w:t>
      </w:r>
      <w:proofErr w:type="spellStart"/>
      <w:proofErr w:type="gramStart"/>
      <w:r w:rsidR="00E13E20">
        <w:t>lnical,com</w:t>
      </w:r>
      <w:proofErr w:type="spellEnd"/>
      <w:proofErr w:type="gramEnd"/>
      <w:r w:rsidR="00E13E20">
        <w:t xml:space="preserve"> menu </w:t>
      </w:r>
    </w:p>
    <w:p w14:paraId="1B234ED7" w14:textId="65DC40AB" w:rsidR="00E13E20" w:rsidRDefault="00E13E20">
      <w:pPr>
        <w:spacing w:line="360" w:lineRule="auto"/>
      </w:pPr>
      <w:r>
        <w:t>Fixo na parte inferior:</w:t>
      </w:r>
    </w:p>
    <w:p w14:paraId="4DA9C4D3" w14:textId="6BDEA0D6" w:rsidR="00E13E20" w:rsidRDefault="00E13E20">
      <w:pPr>
        <w:spacing w:line="360" w:lineRule="auto"/>
      </w:pPr>
      <w:proofErr w:type="gramStart"/>
      <w:r>
        <w:t>.</w:t>
      </w:r>
      <w:proofErr w:type="spellStart"/>
      <w:r>
        <w:t>lnicio</w:t>
      </w:r>
      <w:proofErr w:type="gramEnd"/>
      <w:r>
        <w:t>:tela</w:t>
      </w:r>
      <w:proofErr w:type="spellEnd"/>
      <w:r>
        <w:t xml:space="preserve"> de boas-vindas </w:t>
      </w:r>
    </w:p>
    <w:p w14:paraId="56CD2A3A" w14:textId="1EDC6B67" w:rsidR="00E13E20" w:rsidRDefault="00E13E20">
      <w:pPr>
        <w:spacing w:line="360" w:lineRule="auto"/>
      </w:pPr>
      <w:proofErr w:type="spellStart"/>
      <w:r>
        <w:t>Cadastro:paina</w:t>
      </w:r>
      <w:proofErr w:type="spellEnd"/>
      <w:r>
        <w:t xml:space="preserve"> para dados</w:t>
      </w:r>
    </w:p>
    <w:p w14:paraId="0911038C" w14:textId="604F4C9C" w:rsidR="00E13E20" w:rsidRDefault="00E13E20">
      <w:pPr>
        <w:spacing w:line="360" w:lineRule="auto"/>
      </w:pPr>
      <w:r>
        <w:t xml:space="preserve">Pessoais </w:t>
      </w:r>
    </w:p>
    <w:p w14:paraId="5D3AE3FF" w14:textId="4AFB04E1" w:rsidR="00E13E20" w:rsidRDefault="00E13E20">
      <w:pPr>
        <w:spacing w:line="360" w:lineRule="auto"/>
      </w:pPr>
      <w:r>
        <w:t>Preços/</w:t>
      </w:r>
      <w:proofErr w:type="spellStart"/>
      <w:r>
        <w:t>produtos:lista</w:t>
      </w:r>
      <w:proofErr w:type="spellEnd"/>
      <w:r>
        <w:t xml:space="preserve"> com fotos e </w:t>
      </w:r>
    </w:p>
    <w:p w14:paraId="1AF6F638" w14:textId="45B9FFB4" w:rsidR="00E13E20" w:rsidRDefault="00E13E20">
      <w:pPr>
        <w:spacing w:line="360" w:lineRule="auto"/>
      </w:pPr>
      <w:r>
        <w:t xml:space="preserve">Valores </w:t>
      </w:r>
    </w:p>
    <w:p w14:paraId="0B93642D" w14:textId="3FCB1D9A" w:rsidR="00E13E20" w:rsidRDefault="00E13E20">
      <w:pPr>
        <w:spacing w:line="360" w:lineRule="auto"/>
      </w:pPr>
      <w:proofErr w:type="spellStart"/>
      <w:r>
        <w:t>Qr</w:t>
      </w:r>
      <w:proofErr w:type="spellEnd"/>
      <w:r>
        <w:t>/</w:t>
      </w:r>
      <w:proofErr w:type="spellStart"/>
      <w:r>
        <w:t>contato:padmnto</w:t>
      </w:r>
      <w:proofErr w:type="spellEnd"/>
      <w:r>
        <w:t xml:space="preserve"> </w:t>
      </w:r>
      <w:proofErr w:type="spellStart"/>
      <w:r>
        <w:t>eformas</w:t>
      </w:r>
      <w:proofErr w:type="spellEnd"/>
      <w:r>
        <w:t xml:space="preserve"> </w:t>
      </w:r>
    </w:p>
    <w:p w14:paraId="6E3B7A74" w14:textId="63F27FAB" w:rsidR="000365DB" w:rsidRDefault="000365DB">
      <w:pPr>
        <w:spacing w:line="360" w:lineRule="auto"/>
      </w:pPr>
      <w:r>
        <w:t xml:space="preserve">De contato  </w:t>
      </w:r>
    </w:p>
    <w:p w14:paraId="6918BB4E" w14:textId="498D35AF" w:rsidR="000365DB" w:rsidRDefault="000365DB">
      <w:pPr>
        <w:spacing w:line="360" w:lineRule="auto"/>
      </w:pPr>
      <w:r>
        <w:t xml:space="preserve">Tela 1-tela </w:t>
      </w:r>
      <w:proofErr w:type="spellStart"/>
      <w:proofErr w:type="gramStart"/>
      <w:r>
        <w:t>lnico</w:t>
      </w:r>
      <w:proofErr w:type="spellEnd"/>
      <w:r>
        <w:t>(</w:t>
      </w:r>
      <w:proofErr w:type="spellStart"/>
      <w:proofErr w:type="gramEnd"/>
      <w:r>
        <w:t>padina</w:t>
      </w:r>
      <w:proofErr w:type="spellEnd"/>
      <w:r>
        <w:t xml:space="preserve"> principal) </w:t>
      </w:r>
    </w:p>
    <w:p w14:paraId="49515D8E" w14:textId="6420ED38" w:rsidR="000365DB" w:rsidRDefault="000365DB">
      <w:pPr>
        <w:spacing w:line="360" w:lineRule="auto"/>
      </w:pPr>
      <w:proofErr w:type="gramStart"/>
      <w:r>
        <w:t>.</w:t>
      </w:r>
      <w:proofErr w:type="spellStart"/>
      <w:r>
        <w:t>Titulo</w:t>
      </w:r>
      <w:proofErr w:type="gramEnd"/>
      <w:r>
        <w:t>:minha</w:t>
      </w:r>
      <w:proofErr w:type="spellEnd"/>
      <w:r>
        <w:t xml:space="preserve"> loja com ícone </w:t>
      </w:r>
    </w:p>
    <w:p w14:paraId="3BF293E8" w14:textId="68D03FCA" w:rsidR="000365DB" w:rsidRDefault="000365DB">
      <w:pPr>
        <w:spacing w:line="360" w:lineRule="auto"/>
      </w:pPr>
      <w:proofErr w:type="gramStart"/>
      <w:r>
        <w:t>.</w:t>
      </w:r>
      <w:proofErr w:type="spellStart"/>
      <w:r>
        <w:t>mesgem</w:t>
      </w:r>
      <w:proofErr w:type="gramEnd"/>
      <w:r>
        <w:t>:bem-vindo</w:t>
      </w:r>
      <w:proofErr w:type="spellEnd"/>
      <w:r>
        <w:t xml:space="preserve">! Cadastre-se e </w:t>
      </w:r>
    </w:p>
    <w:p w14:paraId="182C1867" w14:textId="377A4FFC" w:rsidR="000365DB" w:rsidRDefault="000365DB">
      <w:pPr>
        <w:spacing w:line="360" w:lineRule="auto"/>
      </w:pPr>
      <w:r>
        <w:t xml:space="preserve">Veja nossos produtos´´ </w:t>
      </w:r>
    </w:p>
    <w:p w14:paraId="6A5B34E3" w14:textId="7DC2B1A3" w:rsidR="000365DB" w:rsidRDefault="000365DB">
      <w:pPr>
        <w:spacing w:line="360" w:lineRule="auto"/>
      </w:pPr>
      <w:r>
        <w:t xml:space="preserve">Três botões </w:t>
      </w:r>
      <w:proofErr w:type="spellStart"/>
      <w:r>
        <w:t>grndes</w:t>
      </w:r>
      <w:proofErr w:type="spellEnd"/>
      <w:r>
        <w:t xml:space="preserve"> e azuis</w:t>
      </w:r>
    </w:p>
    <w:p w14:paraId="3125BB8B" w14:textId="7E2BACA9" w:rsidR="000365DB" w:rsidRDefault="00F9534D">
      <w:pPr>
        <w:spacing w:line="360" w:lineRule="auto"/>
      </w:pPr>
      <w:r>
        <w:t xml:space="preserve">1.lrpra </w:t>
      </w:r>
      <w:proofErr w:type="spellStart"/>
      <w:r>
        <w:t>cadastro:leva</w:t>
      </w:r>
      <w:proofErr w:type="spellEnd"/>
      <w:r>
        <w:t xml:space="preserve"> ao </w:t>
      </w:r>
      <w:proofErr w:type="spellStart"/>
      <w:r>
        <w:t>fomlariol</w:t>
      </w:r>
      <w:proofErr w:type="spellEnd"/>
      <w:r>
        <w:t xml:space="preserve"> de </w:t>
      </w:r>
    </w:p>
    <w:p w14:paraId="6C8BBC56" w14:textId="626A70C8" w:rsidR="00F9534D" w:rsidRDefault="00F9534D">
      <w:pPr>
        <w:spacing w:line="360" w:lineRule="auto"/>
      </w:pPr>
      <w:r>
        <w:t xml:space="preserve">Dados </w:t>
      </w:r>
    </w:p>
    <w:p w14:paraId="2875965A" w14:textId="5C396BF9" w:rsidR="00F9534D" w:rsidRDefault="00F9534D">
      <w:pPr>
        <w:spacing w:line="360" w:lineRule="auto"/>
      </w:pPr>
      <w:r>
        <w:t xml:space="preserve">2.ver </w:t>
      </w:r>
      <w:proofErr w:type="spellStart"/>
      <w:r>
        <w:t>protos:motra</w:t>
      </w:r>
      <w:proofErr w:type="spellEnd"/>
      <w:r>
        <w:t xml:space="preserve"> todos </w:t>
      </w:r>
      <w:proofErr w:type="spellStart"/>
      <w:r>
        <w:t>ositens</w:t>
      </w:r>
      <w:proofErr w:type="spellEnd"/>
      <w:r>
        <w:t xml:space="preserve"> ao</w:t>
      </w:r>
    </w:p>
    <w:p w14:paraId="21F029E4" w14:textId="47FEB47F" w:rsidR="00F9534D" w:rsidRDefault="00F9534D">
      <w:pPr>
        <w:spacing w:line="360" w:lineRule="auto"/>
      </w:pPr>
      <w:r>
        <w:t>Venda</w:t>
      </w:r>
    </w:p>
    <w:p w14:paraId="166E8A65" w14:textId="40545310" w:rsidR="00F9534D" w:rsidRDefault="00F9534D">
      <w:pPr>
        <w:spacing w:line="360" w:lineRule="auto"/>
      </w:pPr>
      <w:proofErr w:type="spellStart"/>
      <w:r>
        <w:t>Qr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scotato:acessorapido</w:t>
      </w:r>
      <w:proofErr w:type="spellEnd"/>
      <w:r>
        <w:t xml:space="preserve"> ao </w:t>
      </w:r>
    </w:p>
    <w:p w14:paraId="7E035E68" w14:textId="352D6ECC" w:rsidR="00F9534D" w:rsidRDefault="00F9534D">
      <w:pPr>
        <w:spacing w:line="360" w:lineRule="auto"/>
      </w:pPr>
      <w:r>
        <w:t>Pagamento telefone/</w:t>
      </w:r>
      <w:proofErr w:type="spellStart"/>
      <w:r>
        <w:t>whatsapp</w:t>
      </w:r>
      <w:proofErr w:type="spellEnd"/>
    </w:p>
    <w:p w14:paraId="2B005390" w14:textId="77777777" w:rsidR="00F9534D" w:rsidRDefault="00F9534D">
      <w:pPr>
        <w:spacing w:line="360" w:lineRule="auto"/>
      </w:pPr>
    </w:p>
    <w:p w14:paraId="612735B8" w14:textId="2F71C241" w:rsidR="00AE2CB4" w:rsidRDefault="000365DB" w:rsidP="000365DB">
      <w:pPr>
        <w:pStyle w:val="Ttulo1"/>
        <w:numPr>
          <w:ilvl w:val="0"/>
          <w:numId w:val="0"/>
        </w:numPr>
      </w:pPr>
      <w:r>
        <w:t xml:space="preserve"> </w:t>
      </w:r>
      <w:r w:rsidR="003748EE">
        <w:br w:type="page"/>
      </w:r>
      <w:r w:rsidR="00AE2CB4">
        <w:lastRenderedPageBreak/>
        <w:br w:type="page"/>
      </w:r>
    </w:p>
    <w:p w14:paraId="4699B04D" w14:textId="6772C75A" w:rsidR="000365DB" w:rsidRDefault="0457D27A" w:rsidP="00B73770">
      <w:pPr>
        <w:pStyle w:val="Ttulo1"/>
        <w:numPr>
          <w:ilvl w:val="0"/>
          <w:numId w:val="46"/>
        </w:numPr>
      </w:pPr>
      <w:bookmarkStart w:id="20" w:name="_Toc237533528"/>
      <w:r w:rsidRPr="000365DB">
        <w:rPr>
          <w:sz w:val="36"/>
          <w:szCs w:val="28"/>
        </w:rPr>
        <w:t>REFERÊNCIAS</w:t>
      </w:r>
      <w:bookmarkEnd w:id="20"/>
    </w:p>
    <w:p w14:paraId="3956A369" w14:textId="346EBA60" w:rsidR="000365DB" w:rsidRPr="000365DB" w:rsidRDefault="000365DB" w:rsidP="000365DB"/>
    <w:p w14:paraId="4819E5BB" w14:textId="77777777" w:rsidR="000365DB" w:rsidRPr="000365DB" w:rsidRDefault="000365DB" w:rsidP="000365DB"/>
    <w:p w14:paraId="34FF1C98" w14:textId="77777777" w:rsidR="000178E0" w:rsidRDefault="000178E0" w:rsidP="000178E0">
      <w:pPr>
        <w:pStyle w:val="Ttulo1"/>
        <w:numPr>
          <w:ilvl w:val="0"/>
          <w:numId w:val="0"/>
        </w:numPr>
        <w:ind w:left="432"/>
      </w:pPr>
    </w:p>
    <w:p w14:paraId="194C5BD3" w14:textId="1BA34AC7" w:rsidR="00892076" w:rsidRPr="00715B85" w:rsidRDefault="000178E0" w:rsidP="00715B85">
      <w:pPr>
        <w:rPr>
          <w:b/>
        </w:rPr>
      </w:pPr>
      <w:r w:rsidRPr="00715B85">
        <w:rPr>
          <w:b/>
        </w:rPr>
        <w:t>OBS: Utilizar como referências livros e artigos científicos</w:t>
      </w:r>
      <w:r w:rsidR="003748EE">
        <w:rPr>
          <w:b/>
        </w:rPr>
        <w:t>. S</w:t>
      </w:r>
      <w:r w:rsidRPr="00715B85">
        <w:rPr>
          <w:b/>
        </w:rPr>
        <w:t xml:space="preserve">ites </w:t>
      </w:r>
      <w:r w:rsidR="003748EE">
        <w:rPr>
          <w:b/>
        </w:rPr>
        <w:t>somente</w:t>
      </w:r>
      <w:r w:rsidRPr="00715B85">
        <w:rPr>
          <w:b/>
        </w:rPr>
        <w:t xml:space="preserve"> para apresentar </w:t>
      </w:r>
      <w:proofErr w:type="gramStart"/>
      <w:r w:rsidRPr="00715B85">
        <w:rPr>
          <w:b/>
        </w:rPr>
        <w:t>normas(</w:t>
      </w:r>
      <w:proofErr w:type="gramEnd"/>
      <w:r w:rsidRPr="00715B85">
        <w:rPr>
          <w:b/>
        </w:rPr>
        <w:t>ABNT,RFC,ISO, etc...)</w:t>
      </w:r>
    </w:p>
    <w:p w14:paraId="6D072C0D" w14:textId="77777777" w:rsidR="00892076" w:rsidRDefault="00892076"/>
    <w:p w14:paraId="48A21919" w14:textId="77777777" w:rsidR="00892076" w:rsidRDefault="00892076"/>
    <w:p w14:paraId="6B9DD543" w14:textId="77777777" w:rsidR="00542285" w:rsidRPr="00D650F3" w:rsidRDefault="00542285" w:rsidP="00B52F02">
      <w:pPr>
        <w:spacing w:after="240"/>
        <w:ind w:right="6"/>
        <w:jc w:val="both"/>
        <w:rPr>
          <w:lang w:val="en-US"/>
        </w:rPr>
      </w:pPr>
      <w:r w:rsidRPr="009109C1">
        <w:t xml:space="preserve">ARAÚJO, C. A. V., &amp; VALENTIM, M. L. P. </w:t>
      </w:r>
      <w:r w:rsidRPr="00866546">
        <w:rPr>
          <w:b/>
        </w:rPr>
        <w:t xml:space="preserve">A ciência da informação no Brasil: mapeamento da pesquisa e cenário institucional. </w:t>
      </w:r>
      <w:proofErr w:type="spellStart"/>
      <w:r w:rsidRPr="00D650F3">
        <w:rPr>
          <w:b/>
          <w:lang w:val="en-US"/>
        </w:rPr>
        <w:t>Bibliotecas</w:t>
      </w:r>
      <w:proofErr w:type="spellEnd"/>
      <w:r w:rsidRPr="00D650F3">
        <w:rPr>
          <w:b/>
          <w:lang w:val="en-US"/>
        </w:rPr>
        <w:t>.</w:t>
      </w:r>
      <w:r w:rsidRPr="00D650F3">
        <w:rPr>
          <w:lang w:val="en-US"/>
        </w:rPr>
        <w:t xml:space="preserve"> </w:t>
      </w:r>
      <w:proofErr w:type="spellStart"/>
      <w:r w:rsidRPr="00D650F3">
        <w:rPr>
          <w:lang w:val="en-US"/>
        </w:rPr>
        <w:t>Anales</w:t>
      </w:r>
      <w:proofErr w:type="spellEnd"/>
      <w:r w:rsidRPr="00D650F3">
        <w:rPr>
          <w:lang w:val="en-US"/>
        </w:rPr>
        <w:t xml:space="preserve"> de </w:t>
      </w:r>
      <w:proofErr w:type="spellStart"/>
      <w:r w:rsidRPr="00D650F3">
        <w:rPr>
          <w:lang w:val="en-US"/>
        </w:rPr>
        <w:t>Investigación</w:t>
      </w:r>
      <w:proofErr w:type="spellEnd"/>
      <w:r w:rsidRPr="00D650F3">
        <w:rPr>
          <w:lang w:val="en-US"/>
        </w:rPr>
        <w:t xml:space="preserve"> (Cuba), 15(2), 232-259, 2019. </w:t>
      </w:r>
      <w:proofErr w:type="spellStart"/>
      <w:r w:rsidRPr="00D650F3">
        <w:rPr>
          <w:lang w:val="en-US"/>
        </w:rPr>
        <w:t>Recuperado</w:t>
      </w:r>
      <w:proofErr w:type="spellEnd"/>
      <w:r w:rsidRPr="00D650F3">
        <w:rPr>
          <w:lang w:val="en-US"/>
        </w:rPr>
        <w:t xml:space="preserve"> de </w:t>
      </w:r>
      <w:hyperlink r:id="rId13" w:history="1">
        <w:r w:rsidRPr="00D650F3">
          <w:rPr>
            <w:rStyle w:val="Hyperlink"/>
            <w:lang w:val="en-US"/>
          </w:rPr>
          <w:t>http://hdl.handle.net/20.500.11959/brapci/112206</w:t>
        </w:r>
      </w:hyperlink>
      <w:r w:rsidRPr="00D650F3">
        <w:rPr>
          <w:lang w:val="en-US"/>
        </w:rPr>
        <w:t xml:space="preserve">  </w:t>
      </w:r>
      <w:proofErr w:type="spellStart"/>
      <w:r w:rsidRPr="00D650F3">
        <w:rPr>
          <w:lang w:val="en-US"/>
        </w:rPr>
        <w:t>acesso</w:t>
      </w:r>
      <w:proofErr w:type="spellEnd"/>
      <w:r w:rsidRPr="00D650F3">
        <w:rPr>
          <w:lang w:val="en-US"/>
        </w:rPr>
        <w:t xml:space="preserve"> </w:t>
      </w:r>
      <w:proofErr w:type="spellStart"/>
      <w:r w:rsidRPr="00D650F3">
        <w:rPr>
          <w:lang w:val="en-US"/>
        </w:rPr>
        <w:t>em</w:t>
      </w:r>
      <w:proofErr w:type="spellEnd"/>
      <w:r w:rsidRPr="00D650F3">
        <w:rPr>
          <w:lang w:val="en-US"/>
        </w:rPr>
        <w:t xml:space="preserve"> 03 de </w:t>
      </w:r>
      <w:proofErr w:type="spellStart"/>
      <w:r w:rsidRPr="00D650F3">
        <w:rPr>
          <w:lang w:val="en-US"/>
        </w:rPr>
        <w:t>mai</w:t>
      </w:r>
      <w:proofErr w:type="spellEnd"/>
      <w:r w:rsidRPr="00D650F3">
        <w:rPr>
          <w:lang w:val="en-US"/>
        </w:rPr>
        <w:t xml:space="preserve"> 2022.</w:t>
      </w:r>
    </w:p>
    <w:p w14:paraId="210B55D1" w14:textId="77777777" w:rsidR="00542285" w:rsidRPr="009109C1" w:rsidRDefault="00542285" w:rsidP="00542285">
      <w:pPr>
        <w:spacing w:after="240"/>
        <w:ind w:right="6"/>
        <w:jc w:val="both"/>
      </w:pPr>
      <w:r w:rsidRPr="008D1061">
        <w:rPr>
          <w:lang w:val="en-US"/>
        </w:rPr>
        <w:t xml:space="preserve">BEAGRIE, N. </w:t>
      </w:r>
      <w:r w:rsidRPr="008D1061">
        <w:rPr>
          <w:b/>
          <w:lang w:val="en-US"/>
        </w:rPr>
        <w:t>The Continuing Access and Digital Preservation Strategy for the UK Joint Information Systems Committee (JISC).</w:t>
      </w:r>
      <w:r w:rsidRPr="008D1061">
        <w:rPr>
          <w:lang w:val="en-US"/>
        </w:rPr>
        <w:t xml:space="preserve"> </w:t>
      </w:r>
      <w:r w:rsidRPr="009109C1">
        <w:t>D-</w:t>
      </w:r>
      <w:proofErr w:type="spellStart"/>
      <w:r w:rsidRPr="009109C1">
        <w:t>Lib</w:t>
      </w:r>
      <w:proofErr w:type="spellEnd"/>
      <w:r w:rsidRPr="009109C1">
        <w:t xml:space="preserve"> Magazine, Volume 10 </w:t>
      </w:r>
      <w:proofErr w:type="spellStart"/>
      <w:r w:rsidRPr="009109C1">
        <w:t>Number</w:t>
      </w:r>
      <w:proofErr w:type="spellEnd"/>
      <w:r w:rsidRPr="009109C1">
        <w:t xml:space="preserve"> 7/8, July/August 2004. Disponível em: </w:t>
      </w:r>
      <w:hyperlink r:id="rId14" w:history="1">
        <w:r w:rsidRPr="006C28DF">
          <w:rPr>
            <w:rStyle w:val="Hyperlink"/>
          </w:rPr>
          <w:t>http://www.dlib.org/dlib/july04/beagrie/07beagrie.html</w:t>
        </w:r>
      </w:hyperlink>
      <w:r>
        <w:t xml:space="preserve"> </w:t>
      </w:r>
      <w:r w:rsidRPr="009109C1">
        <w:t xml:space="preserve"> Acesso em: 21 de </w:t>
      </w:r>
      <w:proofErr w:type="spellStart"/>
      <w:r w:rsidRPr="009109C1">
        <w:t>mai</w:t>
      </w:r>
      <w:proofErr w:type="spellEnd"/>
      <w:r w:rsidRPr="009109C1">
        <w:t xml:space="preserve"> 2022.</w:t>
      </w:r>
    </w:p>
    <w:p w14:paraId="40CF7C67" w14:textId="77777777" w:rsidR="00542285" w:rsidRPr="008D1061" w:rsidRDefault="00542285" w:rsidP="00542285">
      <w:pPr>
        <w:spacing w:after="240"/>
        <w:ind w:right="6"/>
        <w:jc w:val="both"/>
        <w:rPr>
          <w:szCs w:val="24"/>
          <w:lang w:val="en-US"/>
        </w:rPr>
      </w:pPr>
      <w:r w:rsidRPr="008D1061">
        <w:rPr>
          <w:color w:val="222222"/>
          <w:szCs w:val="24"/>
          <w:shd w:val="clear" w:color="auto" w:fill="FFFFFF"/>
          <w:lang w:val="en-US"/>
        </w:rPr>
        <w:t xml:space="preserve">DESCHAINE, M. E.; SHARMA, S. A. </w:t>
      </w:r>
      <w:r w:rsidRPr="008D1061">
        <w:rPr>
          <w:b/>
          <w:color w:val="222222"/>
          <w:szCs w:val="24"/>
          <w:shd w:val="clear" w:color="auto" w:fill="FFFFFF"/>
          <w:lang w:val="en-US"/>
        </w:rPr>
        <w:t>The Five Cs of Digital Curation: Supporting Twenty-First-Century Teaching and Learning</w:t>
      </w:r>
      <w:r w:rsidRPr="008D1061">
        <w:rPr>
          <w:color w:val="222222"/>
          <w:szCs w:val="24"/>
          <w:shd w:val="clear" w:color="auto" w:fill="FFFFFF"/>
          <w:lang w:val="en-US"/>
        </w:rPr>
        <w:t>. </w:t>
      </w:r>
      <w:proofErr w:type="spellStart"/>
      <w:r w:rsidRPr="008D1061">
        <w:rPr>
          <w:bCs/>
          <w:color w:val="222222"/>
          <w:szCs w:val="24"/>
          <w:shd w:val="clear" w:color="auto" w:fill="FFFFFF"/>
          <w:lang w:val="en-US"/>
        </w:rPr>
        <w:t>InSight</w:t>
      </w:r>
      <w:proofErr w:type="spellEnd"/>
      <w:r w:rsidRPr="008D1061">
        <w:rPr>
          <w:bCs/>
          <w:color w:val="222222"/>
          <w:szCs w:val="24"/>
          <w:shd w:val="clear" w:color="auto" w:fill="FFFFFF"/>
          <w:lang w:val="en-US"/>
        </w:rPr>
        <w:t>: A journal of scholarly teaching</w:t>
      </w:r>
      <w:r w:rsidRPr="008D1061">
        <w:rPr>
          <w:color w:val="222222"/>
          <w:szCs w:val="24"/>
          <w:shd w:val="clear" w:color="auto" w:fill="FFFFFF"/>
          <w:lang w:val="en-US"/>
        </w:rPr>
        <w:t>, v. 10, p. 19-24, 2015.</w:t>
      </w:r>
    </w:p>
    <w:p w14:paraId="72E45F5F" w14:textId="77777777" w:rsidR="00542285" w:rsidRPr="009109C1" w:rsidRDefault="00542285" w:rsidP="00542285">
      <w:pPr>
        <w:spacing w:after="240"/>
        <w:ind w:right="6"/>
        <w:jc w:val="both"/>
      </w:pPr>
      <w:r w:rsidRPr="008D1061">
        <w:rPr>
          <w:lang w:val="en-US"/>
        </w:rPr>
        <w:t xml:space="preserve">MARJIT, U.; MONDAL, M. K.; JANA, S. </w:t>
      </w:r>
      <w:r w:rsidRPr="008D1061">
        <w:rPr>
          <w:b/>
          <w:lang w:val="en-US"/>
        </w:rPr>
        <w:t xml:space="preserve">Digital Preservation with Special Reference to the Open Archival </w:t>
      </w:r>
      <w:proofErr w:type="spellStart"/>
      <w:r w:rsidRPr="008D1061">
        <w:rPr>
          <w:b/>
          <w:lang w:val="en-US"/>
        </w:rPr>
        <w:t>InformationSystem</w:t>
      </w:r>
      <w:proofErr w:type="spellEnd"/>
      <w:r w:rsidRPr="008D1061">
        <w:rPr>
          <w:b/>
          <w:lang w:val="en-US"/>
        </w:rPr>
        <w:t xml:space="preserve"> (OAIS) Reference Model: An Overview.</w:t>
      </w:r>
      <w:r w:rsidRPr="008D1061">
        <w:rPr>
          <w:lang w:val="en-US"/>
        </w:rPr>
        <w:t xml:space="preserve"> </w:t>
      </w:r>
      <w:r w:rsidRPr="009109C1">
        <w:t>INFLIBNET Center, 2009.</w:t>
      </w:r>
    </w:p>
    <w:p w14:paraId="3E2BA531" w14:textId="77777777" w:rsidR="00542285" w:rsidRPr="009109C1" w:rsidRDefault="00542285" w:rsidP="00542285">
      <w:pPr>
        <w:spacing w:after="240"/>
        <w:ind w:right="6"/>
        <w:jc w:val="both"/>
      </w:pPr>
      <w:r w:rsidRPr="009109C1">
        <w:t xml:space="preserve">NASCIMENTO, E. B.; SOUZA, M. S. </w:t>
      </w:r>
      <w:r w:rsidRPr="00866546">
        <w:rPr>
          <w:b/>
        </w:rPr>
        <w:t xml:space="preserve">Virtual </w:t>
      </w:r>
      <w:proofErr w:type="spellStart"/>
      <w:r w:rsidRPr="00866546">
        <w:rPr>
          <w:b/>
        </w:rPr>
        <w:t>Router</w:t>
      </w:r>
      <w:proofErr w:type="spellEnd"/>
      <w:r w:rsidRPr="00866546">
        <w:rPr>
          <w:b/>
        </w:rPr>
        <w:t xml:space="preserve"> </w:t>
      </w:r>
      <w:proofErr w:type="spellStart"/>
      <w:r w:rsidRPr="00866546">
        <w:rPr>
          <w:b/>
        </w:rPr>
        <w:t>Redundancy</w:t>
      </w:r>
      <w:proofErr w:type="spellEnd"/>
      <w:r w:rsidRPr="00866546">
        <w:rPr>
          <w:b/>
        </w:rPr>
        <w:t xml:space="preserve"> </w:t>
      </w:r>
      <w:proofErr w:type="spellStart"/>
      <w:r w:rsidRPr="00866546">
        <w:rPr>
          <w:b/>
        </w:rPr>
        <w:t>Protocol</w:t>
      </w:r>
      <w:proofErr w:type="spellEnd"/>
      <w:r w:rsidRPr="00866546">
        <w:rPr>
          <w:b/>
        </w:rPr>
        <w:t xml:space="preserve"> (VRRP): Um Protocolo </w:t>
      </w:r>
      <w:proofErr w:type="spellStart"/>
      <w:r w:rsidRPr="00866546">
        <w:rPr>
          <w:b/>
        </w:rPr>
        <w:t>paraSistemas</w:t>
      </w:r>
      <w:proofErr w:type="spellEnd"/>
      <w:r w:rsidRPr="00866546">
        <w:rPr>
          <w:b/>
        </w:rPr>
        <w:t xml:space="preserve"> Redundantes Aplicado em Ambientes Virtualizados</w:t>
      </w:r>
      <w:r w:rsidRPr="009109C1">
        <w:t xml:space="preserve">. Centro Universitário do Rio São Francisco – </w:t>
      </w:r>
      <w:proofErr w:type="spellStart"/>
      <w:r w:rsidRPr="009109C1">
        <w:t>UniRios</w:t>
      </w:r>
      <w:proofErr w:type="spellEnd"/>
      <w:r w:rsidRPr="009109C1">
        <w:t xml:space="preserve">. Revista Científica do </w:t>
      </w:r>
      <w:proofErr w:type="spellStart"/>
      <w:r w:rsidRPr="009109C1">
        <w:t>UniRios</w:t>
      </w:r>
      <w:proofErr w:type="spellEnd"/>
      <w:r w:rsidRPr="009109C1">
        <w:t xml:space="preserve"> </w:t>
      </w:r>
      <w:proofErr w:type="gramStart"/>
      <w:r w:rsidRPr="009109C1">
        <w:t>1  p.258</w:t>
      </w:r>
      <w:proofErr w:type="gramEnd"/>
      <w:r w:rsidRPr="009109C1">
        <w:t>, 2022.</w:t>
      </w:r>
    </w:p>
    <w:p w14:paraId="47D995CE" w14:textId="77777777" w:rsidR="00542285" w:rsidRPr="009109C1" w:rsidRDefault="00542285" w:rsidP="00542285">
      <w:pPr>
        <w:spacing w:after="240"/>
        <w:ind w:right="6"/>
      </w:pPr>
      <w:r w:rsidRPr="009109C1">
        <w:t xml:space="preserve">SANTOS, F. H.; ALBERTIN, L. A.; SCATENA, J. M. </w:t>
      </w:r>
      <w:r w:rsidRPr="00866546">
        <w:rPr>
          <w:b/>
        </w:rPr>
        <w:t xml:space="preserve">Segmentação de Redes </w:t>
      </w:r>
      <w:proofErr w:type="gramStart"/>
      <w:r w:rsidRPr="00866546">
        <w:rPr>
          <w:b/>
        </w:rPr>
        <w:t>com  VLAN</w:t>
      </w:r>
      <w:proofErr w:type="gramEnd"/>
      <w:r w:rsidRPr="00866546">
        <w:rPr>
          <w:b/>
        </w:rPr>
        <w:t xml:space="preserve"> em uma Empresa de Telecomunicação</w:t>
      </w:r>
      <w:r w:rsidRPr="009109C1">
        <w:t>. In: 7° Congresso de Tecnologia-Fatec Mococa. Vol. 4. No. 1, 2021.</w:t>
      </w:r>
    </w:p>
    <w:p w14:paraId="0154E631" w14:textId="77777777" w:rsidR="00542285" w:rsidRDefault="00542285" w:rsidP="00542285">
      <w:pPr>
        <w:spacing w:after="240"/>
        <w:ind w:right="6"/>
      </w:pPr>
      <w:r w:rsidRPr="009109C1">
        <w:t xml:space="preserve">SANTOS, H. M. dos; FLORES, </w:t>
      </w:r>
      <w:proofErr w:type="gramStart"/>
      <w:r w:rsidRPr="009109C1">
        <w:t>D..</w:t>
      </w:r>
      <w:proofErr w:type="gramEnd"/>
      <w:r w:rsidRPr="009109C1">
        <w:t xml:space="preserve"> </w:t>
      </w:r>
      <w:r w:rsidRPr="00866546">
        <w:rPr>
          <w:b/>
        </w:rPr>
        <w:t xml:space="preserve">Open </w:t>
      </w:r>
      <w:proofErr w:type="spellStart"/>
      <w:r w:rsidRPr="00866546">
        <w:rPr>
          <w:b/>
        </w:rPr>
        <w:t>Archival</w:t>
      </w:r>
      <w:proofErr w:type="spellEnd"/>
      <w:r w:rsidRPr="00866546">
        <w:rPr>
          <w:b/>
        </w:rPr>
        <w:t xml:space="preserve"> </w:t>
      </w:r>
      <w:proofErr w:type="spellStart"/>
      <w:r w:rsidRPr="00866546">
        <w:rPr>
          <w:b/>
        </w:rPr>
        <w:t>Information</w:t>
      </w:r>
      <w:proofErr w:type="spellEnd"/>
      <w:r w:rsidRPr="00866546">
        <w:rPr>
          <w:b/>
        </w:rPr>
        <w:t xml:space="preserve"> System: análise do modelo funcional no contexto da Arquivística.</w:t>
      </w:r>
      <w:r w:rsidRPr="009109C1">
        <w:t xml:space="preserve"> Revista Brasileira de Preservação Digital, v. 2, p. e021005-e021005, 2021.</w:t>
      </w:r>
    </w:p>
    <w:p w14:paraId="5F342A14" w14:textId="38F35F5A" w:rsidR="00892076" w:rsidRDefault="00892076" w:rsidP="00542285">
      <w:pPr>
        <w:tabs>
          <w:tab w:val="left" w:pos="1134"/>
        </w:tabs>
        <w:jc w:val="both"/>
      </w:pPr>
    </w:p>
    <w:sectPr w:rsidR="00892076" w:rsidSect="00E33D41">
      <w:headerReference w:type="default" r:id="rId15"/>
      <w:headerReference w:type="first" r:id="rId16"/>
      <w:pgSz w:w="11907" w:h="16840" w:code="9"/>
      <w:pgMar w:top="1701" w:right="1134" w:bottom="1134" w:left="1701" w:header="1418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812BE" w14:textId="77777777" w:rsidR="006571BD" w:rsidRDefault="006571BD">
      <w:r>
        <w:separator/>
      </w:r>
    </w:p>
  </w:endnote>
  <w:endnote w:type="continuationSeparator" w:id="0">
    <w:p w14:paraId="2ED6B4B8" w14:textId="77777777" w:rsidR="006571BD" w:rsidRDefault="00657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31E8FD22" w:rsidR="00892076" w:rsidRDefault="00514F7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892076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B1F62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62431CDC" w14:textId="77777777" w:rsidR="00892076" w:rsidRDefault="0089207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403A5" w14:textId="77777777" w:rsidR="00892076" w:rsidRDefault="00892076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8AC26" w14:textId="77777777" w:rsidR="006571BD" w:rsidRDefault="006571BD">
      <w:r>
        <w:separator/>
      </w:r>
    </w:p>
  </w:footnote>
  <w:footnote w:type="continuationSeparator" w:id="0">
    <w:p w14:paraId="223D90ED" w14:textId="77777777" w:rsidR="006571BD" w:rsidRDefault="00657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9261670"/>
      <w:docPartObj>
        <w:docPartGallery w:val="Page Numbers (Top of Page)"/>
        <w:docPartUnique/>
      </w:docPartObj>
    </w:sdtPr>
    <w:sdtEndPr/>
    <w:sdtContent>
      <w:p w14:paraId="075C4ADA" w14:textId="77777777" w:rsidR="00E33D41" w:rsidRDefault="00E33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20C7">
          <w:rPr>
            <w:noProof/>
          </w:rPr>
          <w:t>6</w:t>
        </w:r>
        <w:r>
          <w:fldChar w:fldCharType="end"/>
        </w:r>
      </w:p>
    </w:sdtContent>
  </w:sdt>
  <w:p w14:paraId="31126E5D" w14:textId="77777777" w:rsidR="00E33D41" w:rsidRDefault="00E33D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6085580"/>
      <w:docPartObj>
        <w:docPartGallery w:val="Page Numbers (Top of Page)"/>
        <w:docPartUnique/>
      </w:docPartObj>
    </w:sdtPr>
    <w:sdtEndPr/>
    <w:sdtContent>
      <w:p w14:paraId="0EB546F9" w14:textId="77777777" w:rsidR="00E33D41" w:rsidRDefault="00E33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20C7">
          <w:rPr>
            <w:noProof/>
          </w:rPr>
          <w:t>2</w:t>
        </w:r>
        <w:r>
          <w:fldChar w:fldCharType="end"/>
        </w:r>
      </w:p>
    </w:sdtContent>
  </w:sdt>
  <w:p w14:paraId="42C6D796" w14:textId="77777777" w:rsidR="007708E3" w:rsidRDefault="007708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3073"/>
    <w:multiLevelType w:val="multilevel"/>
    <w:tmpl w:val="9D2644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  <w:b/>
        <w:i w:val="0"/>
        <w:sz w:val="24"/>
      </w:rPr>
    </w:lvl>
  </w:abstractNum>
  <w:abstractNum w:abstractNumId="1" w15:restartNumberingAfterBreak="0">
    <w:nsid w:val="01BA72EE"/>
    <w:multiLevelType w:val="singleLevel"/>
    <w:tmpl w:val="DD06AD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B93A40"/>
    <w:multiLevelType w:val="multilevel"/>
    <w:tmpl w:val="2E62C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3" w15:restartNumberingAfterBreak="0">
    <w:nsid w:val="05F404AE"/>
    <w:multiLevelType w:val="multilevel"/>
    <w:tmpl w:val="36083AA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78E0C47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5" w15:restartNumberingAfterBreak="0">
    <w:nsid w:val="0A0E65EE"/>
    <w:multiLevelType w:val="hybridMultilevel"/>
    <w:tmpl w:val="4F3C09C4"/>
    <w:lvl w:ilvl="0" w:tplc="0416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0DEA75F7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7" w15:restartNumberingAfterBreak="0">
    <w:nsid w:val="0FE1632F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8" w15:restartNumberingAfterBreak="0">
    <w:nsid w:val="112E4083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D46844"/>
    <w:multiLevelType w:val="hybridMultilevel"/>
    <w:tmpl w:val="FFFFFFFF"/>
    <w:lvl w:ilvl="0" w:tplc="94609086">
      <w:start w:val="1"/>
      <w:numFmt w:val="decimal"/>
      <w:lvlText w:val="%1."/>
      <w:lvlJc w:val="left"/>
      <w:pPr>
        <w:ind w:left="720" w:hanging="360"/>
      </w:pPr>
    </w:lvl>
    <w:lvl w:ilvl="1" w:tplc="0114DAD2">
      <w:start w:val="1"/>
      <w:numFmt w:val="lowerLetter"/>
      <w:lvlText w:val="%2."/>
      <w:lvlJc w:val="left"/>
      <w:pPr>
        <w:ind w:left="1440" w:hanging="360"/>
      </w:pPr>
    </w:lvl>
    <w:lvl w:ilvl="2" w:tplc="3A8C9F56">
      <w:start w:val="1"/>
      <w:numFmt w:val="lowerRoman"/>
      <w:lvlText w:val="%3."/>
      <w:lvlJc w:val="right"/>
      <w:pPr>
        <w:ind w:left="2160" w:hanging="180"/>
      </w:pPr>
    </w:lvl>
    <w:lvl w:ilvl="3" w:tplc="13805B36">
      <w:start w:val="1"/>
      <w:numFmt w:val="decimal"/>
      <w:lvlText w:val="%4."/>
      <w:lvlJc w:val="left"/>
      <w:pPr>
        <w:ind w:left="2880" w:hanging="360"/>
      </w:pPr>
    </w:lvl>
    <w:lvl w:ilvl="4" w:tplc="7850277C">
      <w:start w:val="1"/>
      <w:numFmt w:val="lowerLetter"/>
      <w:lvlText w:val="%5."/>
      <w:lvlJc w:val="left"/>
      <w:pPr>
        <w:ind w:left="3600" w:hanging="360"/>
      </w:pPr>
    </w:lvl>
    <w:lvl w:ilvl="5" w:tplc="2B828FAE">
      <w:start w:val="1"/>
      <w:numFmt w:val="lowerRoman"/>
      <w:lvlText w:val="%6."/>
      <w:lvlJc w:val="right"/>
      <w:pPr>
        <w:ind w:left="4320" w:hanging="180"/>
      </w:pPr>
    </w:lvl>
    <w:lvl w:ilvl="6" w:tplc="76F8AD38">
      <w:start w:val="1"/>
      <w:numFmt w:val="decimal"/>
      <w:lvlText w:val="%7."/>
      <w:lvlJc w:val="left"/>
      <w:pPr>
        <w:ind w:left="5040" w:hanging="360"/>
      </w:pPr>
    </w:lvl>
    <w:lvl w:ilvl="7" w:tplc="D0D642AC">
      <w:start w:val="1"/>
      <w:numFmt w:val="lowerLetter"/>
      <w:lvlText w:val="%8."/>
      <w:lvlJc w:val="left"/>
      <w:pPr>
        <w:ind w:left="5760" w:hanging="360"/>
      </w:pPr>
    </w:lvl>
    <w:lvl w:ilvl="8" w:tplc="0C94EE8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F0E17"/>
    <w:multiLevelType w:val="hybridMultilevel"/>
    <w:tmpl w:val="51DA8A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B2E1E"/>
    <w:multiLevelType w:val="multilevel"/>
    <w:tmpl w:val="4BE02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12" w15:restartNumberingAfterBreak="0">
    <w:nsid w:val="21445334"/>
    <w:multiLevelType w:val="multilevel"/>
    <w:tmpl w:val="CC8241B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  <w:b/>
        <w:i w:val="0"/>
        <w:sz w:val="24"/>
      </w:rPr>
    </w:lvl>
  </w:abstractNum>
  <w:abstractNum w:abstractNumId="13" w15:restartNumberingAfterBreak="0">
    <w:nsid w:val="2520745D"/>
    <w:multiLevelType w:val="multilevel"/>
    <w:tmpl w:val="89700C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14" w15:restartNumberingAfterBreak="0">
    <w:nsid w:val="275B04A3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15" w15:restartNumberingAfterBreak="0">
    <w:nsid w:val="2F9F3240"/>
    <w:multiLevelType w:val="singleLevel"/>
    <w:tmpl w:val="DD06AD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84033E6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17" w15:restartNumberingAfterBreak="0">
    <w:nsid w:val="3A731AD3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18" w15:restartNumberingAfterBreak="0">
    <w:nsid w:val="3DA35AD9"/>
    <w:multiLevelType w:val="multilevel"/>
    <w:tmpl w:val="78329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19" w15:restartNumberingAfterBreak="0">
    <w:nsid w:val="413436B9"/>
    <w:multiLevelType w:val="multilevel"/>
    <w:tmpl w:val="2362D0D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  <w:b/>
        <w:i w:val="0"/>
        <w:sz w:val="24"/>
      </w:rPr>
    </w:lvl>
  </w:abstractNum>
  <w:abstractNum w:abstractNumId="20" w15:restartNumberingAfterBreak="0">
    <w:nsid w:val="42410CCD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21" w15:restartNumberingAfterBreak="0">
    <w:nsid w:val="45161825"/>
    <w:multiLevelType w:val="multilevel"/>
    <w:tmpl w:val="366A03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  <w:b/>
        <w:i w:val="0"/>
        <w:sz w:val="24"/>
      </w:rPr>
    </w:lvl>
  </w:abstractNum>
  <w:abstractNum w:abstractNumId="22" w15:restartNumberingAfterBreak="0">
    <w:nsid w:val="46CC5483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23" w15:restartNumberingAfterBreak="0">
    <w:nsid w:val="484675A4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24" w15:restartNumberingAfterBreak="0">
    <w:nsid w:val="4A683FA3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25" w15:restartNumberingAfterBreak="0">
    <w:nsid w:val="4FAC3EAF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26" w15:restartNumberingAfterBreak="0">
    <w:nsid w:val="50AB6791"/>
    <w:multiLevelType w:val="multilevel"/>
    <w:tmpl w:val="3BC45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27" w15:restartNumberingAfterBreak="0">
    <w:nsid w:val="51317FDC"/>
    <w:multiLevelType w:val="singleLevel"/>
    <w:tmpl w:val="DD06AD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4921D32"/>
    <w:multiLevelType w:val="multilevel"/>
    <w:tmpl w:val="4C9A22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29" w15:restartNumberingAfterBreak="0">
    <w:nsid w:val="5CAD3317"/>
    <w:multiLevelType w:val="multilevel"/>
    <w:tmpl w:val="7206E3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  <w:b/>
        <w:i w:val="0"/>
        <w:sz w:val="24"/>
      </w:rPr>
    </w:lvl>
  </w:abstractNum>
  <w:abstractNum w:abstractNumId="30" w15:restartNumberingAfterBreak="0">
    <w:nsid w:val="5D1B1BBD"/>
    <w:multiLevelType w:val="hybridMultilevel"/>
    <w:tmpl w:val="A4AA98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3E69BF"/>
    <w:multiLevelType w:val="hybridMultilevel"/>
    <w:tmpl w:val="0CDA88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485D8D"/>
    <w:multiLevelType w:val="hybridMultilevel"/>
    <w:tmpl w:val="FFFFFFFF"/>
    <w:lvl w:ilvl="0" w:tplc="6B6ED3D0">
      <w:start w:val="1"/>
      <w:numFmt w:val="decimal"/>
      <w:lvlText w:val="%1"/>
      <w:lvlJc w:val="left"/>
      <w:pPr>
        <w:ind w:left="720" w:hanging="360"/>
      </w:pPr>
    </w:lvl>
    <w:lvl w:ilvl="1" w:tplc="624A2F4E">
      <w:start w:val="1"/>
      <w:numFmt w:val="lowerLetter"/>
      <w:lvlText w:val="%2."/>
      <w:lvlJc w:val="left"/>
      <w:pPr>
        <w:ind w:left="1440" w:hanging="360"/>
      </w:pPr>
    </w:lvl>
    <w:lvl w:ilvl="2" w:tplc="0C0EDD76">
      <w:start w:val="1"/>
      <w:numFmt w:val="lowerRoman"/>
      <w:lvlText w:val="%3."/>
      <w:lvlJc w:val="right"/>
      <w:pPr>
        <w:ind w:left="2160" w:hanging="180"/>
      </w:pPr>
    </w:lvl>
    <w:lvl w:ilvl="3" w:tplc="7F4AA9CC">
      <w:start w:val="1"/>
      <w:numFmt w:val="decimal"/>
      <w:lvlText w:val="%4."/>
      <w:lvlJc w:val="left"/>
      <w:pPr>
        <w:ind w:left="2880" w:hanging="360"/>
      </w:pPr>
    </w:lvl>
    <w:lvl w:ilvl="4" w:tplc="6ABC4CFE">
      <w:start w:val="1"/>
      <w:numFmt w:val="lowerLetter"/>
      <w:lvlText w:val="%5."/>
      <w:lvlJc w:val="left"/>
      <w:pPr>
        <w:ind w:left="3600" w:hanging="360"/>
      </w:pPr>
    </w:lvl>
    <w:lvl w:ilvl="5" w:tplc="3C44900A">
      <w:start w:val="1"/>
      <w:numFmt w:val="lowerRoman"/>
      <w:lvlText w:val="%6."/>
      <w:lvlJc w:val="right"/>
      <w:pPr>
        <w:ind w:left="4320" w:hanging="180"/>
      </w:pPr>
    </w:lvl>
    <w:lvl w:ilvl="6" w:tplc="593A725E">
      <w:start w:val="1"/>
      <w:numFmt w:val="decimal"/>
      <w:lvlText w:val="%7."/>
      <w:lvlJc w:val="left"/>
      <w:pPr>
        <w:ind w:left="5040" w:hanging="360"/>
      </w:pPr>
    </w:lvl>
    <w:lvl w:ilvl="7" w:tplc="1A7ECD40">
      <w:start w:val="1"/>
      <w:numFmt w:val="lowerLetter"/>
      <w:lvlText w:val="%8."/>
      <w:lvlJc w:val="left"/>
      <w:pPr>
        <w:ind w:left="5760" w:hanging="360"/>
      </w:pPr>
    </w:lvl>
    <w:lvl w:ilvl="8" w:tplc="A46C470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C10DBD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620F16F9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35" w15:restartNumberingAfterBreak="0">
    <w:nsid w:val="64DA49AF"/>
    <w:multiLevelType w:val="multilevel"/>
    <w:tmpl w:val="C17C6E2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  <w:b/>
        <w:i w:val="0"/>
        <w:sz w:val="24"/>
      </w:rPr>
    </w:lvl>
  </w:abstractNum>
  <w:abstractNum w:abstractNumId="36" w15:restartNumberingAfterBreak="0">
    <w:nsid w:val="6D837C34"/>
    <w:multiLevelType w:val="multilevel"/>
    <w:tmpl w:val="A02067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37" w15:restartNumberingAfterBreak="0">
    <w:nsid w:val="71A93855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38" w15:restartNumberingAfterBreak="0">
    <w:nsid w:val="73C226D4"/>
    <w:multiLevelType w:val="multilevel"/>
    <w:tmpl w:val="99328E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  <w:b/>
        <w:i w:val="0"/>
        <w:sz w:val="24"/>
      </w:rPr>
    </w:lvl>
  </w:abstractNum>
  <w:abstractNum w:abstractNumId="39" w15:restartNumberingAfterBreak="0">
    <w:nsid w:val="74A82E6F"/>
    <w:multiLevelType w:val="multilevel"/>
    <w:tmpl w:val="498AA0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40" w15:restartNumberingAfterBreak="0">
    <w:nsid w:val="775A18A6"/>
    <w:multiLevelType w:val="singleLevel"/>
    <w:tmpl w:val="DD06AD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7A9B695B"/>
    <w:multiLevelType w:val="multilevel"/>
    <w:tmpl w:val="A6A0F8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42" w15:restartNumberingAfterBreak="0">
    <w:nsid w:val="7C5216CC"/>
    <w:multiLevelType w:val="multilevel"/>
    <w:tmpl w:val="6380B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ascii="Arial" w:hAnsi="Arial" w:hint="default"/>
        <w:b/>
        <w:i w:val="0"/>
        <w:sz w:val="24"/>
      </w:rPr>
    </w:lvl>
  </w:abstractNum>
  <w:abstractNum w:abstractNumId="43" w15:restartNumberingAfterBreak="0">
    <w:nsid w:val="7ECA5A5D"/>
    <w:multiLevelType w:val="multilevel"/>
    <w:tmpl w:val="24C2AD6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  <w:b/>
        <w:i w:val="0"/>
        <w:sz w:val="24"/>
      </w:rPr>
    </w:lvl>
  </w:abstractNum>
  <w:num w:numId="1">
    <w:abstractNumId w:val="32"/>
  </w:num>
  <w:num w:numId="2">
    <w:abstractNumId w:val="9"/>
  </w:num>
  <w:num w:numId="3">
    <w:abstractNumId w:val="3"/>
  </w:num>
  <w:num w:numId="4">
    <w:abstractNumId w:val="35"/>
  </w:num>
  <w:num w:numId="5">
    <w:abstractNumId w:val="19"/>
  </w:num>
  <w:num w:numId="6">
    <w:abstractNumId w:val="38"/>
  </w:num>
  <w:num w:numId="7">
    <w:abstractNumId w:val="0"/>
  </w:num>
  <w:num w:numId="8">
    <w:abstractNumId w:val="29"/>
  </w:num>
  <w:num w:numId="9">
    <w:abstractNumId w:val="21"/>
  </w:num>
  <w:num w:numId="10">
    <w:abstractNumId w:val="12"/>
  </w:num>
  <w:num w:numId="11">
    <w:abstractNumId w:val="20"/>
  </w:num>
  <w:num w:numId="12">
    <w:abstractNumId w:val="23"/>
  </w:num>
  <w:num w:numId="13">
    <w:abstractNumId w:val="34"/>
  </w:num>
  <w:num w:numId="14">
    <w:abstractNumId w:val="37"/>
  </w:num>
  <w:num w:numId="15">
    <w:abstractNumId w:val="22"/>
  </w:num>
  <w:num w:numId="16">
    <w:abstractNumId w:val="42"/>
  </w:num>
  <w:num w:numId="17">
    <w:abstractNumId w:val="17"/>
  </w:num>
  <w:num w:numId="18">
    <w:abstractNumId w:val="33"/>
  </w:num>
  <w:num w:numId="19">
    <w:abstractNumId w:val="16"/>
  </w:num>
  <w:num w:numId="20">
    <w:abstractNumId w:val="24"/>
  </w:num>
  <w:num w:numId="21">
    <w:abstractNumId w:val="4"/>
  </w:num>
  <w:num w:numId="22">
    <w:abstractNumId w:val="14"/>
  </w:num>
  <w:num w:numId="23">
    <w:abstractNumId w:val="7"/>
  </w:num>
  <w:num w:numId="24">
    <w:abstractNumId w:val="25"/>
  </w:num>
  <w:num w:numId="25">
    <w:abstractNumId w:val="6"/>
  </w:num>
  <w:num w:numId="26">
    <w:abstractNumId w:val="8"/>
  </w:num>
  <w:num w:numId="27">
    <w:abstractNumId w:val="36"/>
  </w:num>
  <w:num w:numId="28">
    <w:abstractNumId w:val="28"/>
  </w:num>
  <w:num w:numId="29">
    <w:abstractNumId w:val="39"/>
  </w:num>
  <w:num w:numId="30">
    <w:abstractNumId w:val="13"/>
  </w:num>
  <w:num w:numId="31">
    <w:abstractNumId w:val="11"/>
  </w:num>
  <w:num w:numId="32">
    <w:abstractNumId w:val="18"/>
  </w:num>
  <w:num w:numId="33">
    <w:abstractNumId w:val="2"/>
  </w:num>
  <w:num w:numId="34">
    <w:abstractNumId w:val="41"/>
  </w:num>
  <w:num w:numId="35">
    <w:abstractNumId w:val="26"/>
  </w:num>
  <w:num w:numId="36">
    <w:abstractNumId w:val="43"/>
  </w:num>
  <w:num w:numId="37">
    <w:abstractNumId w:val="15"/>
  </w:num>
  <w:num w:numId="38">
    <w:abstractNumId w:val="1"/>
  </w:num>
  <w:num w:numId="39">
    <w:abstractNumId w:val="40"/>
  </w:num>
  <w:num w:numId="40">
    <w:abstractNumId w:val="27"/>
  </w:num>
  <w:num w:numId="41">
    <w:abstractNumId w:val="43"/>
  </w:num>
  <w:num w:numId="42">
    <w:abstractNumId w:val="10"/>
  </w:num>
  <w:num w:numId="43">
    <w:abstractNumId w:val="5"/>
  </w:num>
  <w:num w:numId="44">
    <w:abstractNumId w:val="31"/>
  </w:num>
  <w:num w:numId="45">
    <w:abstractNumId w:val="30"/>
  </w:num>
  <w:num w:numId="46">
    <w:abstractNumId w:val="43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701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4F"/>
    <w:rsid w:val="0001295E"/>
    <w:rsid w:val="000178E0"/>
    <w:rsid w:val="0003163D"/>
    <w:rsid w:val="0003193D"/>
    <w:rsid w:val="000365DB"/>
    <w:rsid w:val="00037DDC"/>
    <w:rsid w:val="000545ED"/>
    <w:rsid w:val="0006424F"/>
    <w:rsid w:val="00073952"/>
    <w:rsid w:val="00080C5C"/>
    <w:rsid w:val="000B78C6"/>
    <w:rsid w:val="001803F6"/>
    <w:rsid w:val="00194B75"/>
    <w:rsid w:val="001A1E29"/>
    <w:rsid w:val="001B1005"/>
    <w:rsid w:val="001B5B44"/>
    <w:rsid w:val="001F72CC"/>
    <w:rsid w:val="0021403F"/>
    <w:rsid w:val="0022201D"/>
    <w:rsid w:val="00251E43"/>
    <w:rsid w:val="00301A58"/>
    <w:rsid w:val="00330588"/>
    <w:rsid w:val="003702CD"/>
    <w:rsid w:val="003748EE"/>
    <w:rsid w:val="003864A5"/>
    <w:rsid w:val="003945EF"/>
    <w:rsid w:val="003D2965"/>
    <w:rsid w:val="003E3CE2"/>
    <w:rsid w:val="003F7F61"/>
    <w:rsid w:val="00407533"/>
    <w:rsid w:val="00431F13"/>
    <w:rsid w:val="00452DA9"/>
    <w:rsid w:val="004A4A2D"/>
    <w:rsid w:val="004E0D91"/>
    <w:rsid w:val="005010A1"/>
    <w:rsid w:val="00507451"/>
    <w:rsid w:val="00514F71"/>
    <w:rsid w:val="005208EF"/>
    <w:rsid w:val="00542285"/>
    <w:rsid w:val="005C00A7"/>
    <w:rsid w:val="005F58CF"/>
    <w:rsid w:val="00625F49"/>
    <w:rsid w:val="006571BD"/>
    <w:rsid w:val="00666FB1"/>
    <w:rsid w:val="00692D9C"/>
    <w:rsid w:val="006B5C78"/>
    <w:rsid w:val="006C0E13"/>
    <w:rsid w:val="006C5933"/>
    <w:rsid w:val="006D71EF"/>
    <w:rsid w:val="006F0027"/>
    <w:rsid w:val="00715B85"/>
    <w:rsid w:val="0072447A"/>
    <w:rsid w:val="00724FA2"/>
    <w:rsid w:val="00752589"/>
    <w:rsid w:val="00765F19"/>
    <w:rsid w:val="007708E3"/>
    <w:rsid w:val="007B1BCE"/>
    <w:rsid w:val="007D19F3"/>
    <w:rsid w:val="007D2B20"/>
    <w:rsid w:val="00820F9F"/>
    <w:rsid w:val="00841C65"/>
    <w:rsid w:val="00884DCC"/>
    <w:rsid w:val="00892076"/>
    <w:rsid w:val="008D1061"/>
    <w:rsid w:val="008E033C"/>
    <w:rsid w:val="008E6219"/>
    <w:rsid w:val="008E7FE3"/>
    <w:rsid w:val="00916B0F"/>
    <w:rsid w:val="00931764"/>
    <w:rsid w:val="00943700"/>
    <w:rsid w:val="00953404"/>
    <w:rsid w:val="009572BF"/>
    <w:rsid w:val="00982DAC"/>
    <w:rsid w:val="0098381A"/>
    <w:rsid w:val="009A4EC2"/>
    <w:rsid w:val="009D5CAF"/>
    <w:rsid w:val="009E2F52"/>
    <w:rsid w:val="00A17624"/>
    <w:rsid w:val="00A374A7"/>
    <w:rsid w:val="00A74333"/>
    <w:rsid w:val="00A82A52"/>
    <w:rsid w:val="00A865C3"/>
    <w:rsid w:val="00AC6397"/>
    <w:rsid w:val="00AD74B8"/>
    <w:rsid w:val="00AE2CB4"/>
    <w:rsid w:val="00AF7C09"/>
    <w:rsid w:val="00B1355E"/>
    <w:rsid w:val="00B520C7"/>
    <w:rsid w:val="00B52F02"/>
    <w:rsid w:val="00B73770"/>
    <w:rsid w:val="00B85DEC"/>
    <w:rsid w:val="00BA1A4E"/>
    <w:rsid w:val="00BA30CB"/>
    <w:rsid w:val="00BC3C79"/>
    <w:rsid w:val="00BD56A3"/>
    <w:rsid w:val="00C01569"/>
    <w:rsid w:val="00C10C28"/>
    <w:rsid w:val="00C23580"/>
    <w:rsid w:val="00C43E30"/>
    <w:rsid w:val="00C7606D"/>
    <w:rsid w:val="00CB3EF5"/>
    <w:rsid w:val="00CC1B12"/>
    <w:rsid w:val="00D160B6"/>
    <w:rsid w:val="00D3335C"/>
    <w:rsid w:val="00D650F3"/>
    <w:rsid w:val="00DE3EE8"/>
    <w:rsid w:val="00DE438D"/>
    <w:rsid w:val="00E13E20"/>
    <w:rsid w:val="00E324B6"/>
    <w:rsid w:val="00E33D41"/>
    <w:rsid w:val="00E60A04"/>
    <w:rsid w:val="00E722F8"/>
    <w:rsid w:val="00E831EE"/>
    <w:rsid w:val="00E92FEB"/>
    <w:rsid w:val="00EB1F62"/>
    <w:rsid w:val="00EB2314"/>
    <w:rsid w:val="00F24D2E"/>
    <w:rsid w:val="00F273B1"/>
    <w:rsid w:val="00F458BE"/>
    <w:rsid w:val="00F45CEA"/>
    <w:rsid w:val="00F64640"/>
    <w:rsid w:val="00F70F6C"/>
    <w:rsid w:val="00F75DFB"/>
    <w:rsid w:val="00F9534D"/>
    <w:rsid w:val="00F96800"/>
    <w:rsid w:val="00FB3FFB"/>
    <w:rsid w:val="00FB4408"/>
    <w:rsid w:val="00FC4334"/>
    <w:rsid w:val="00FD507A"/>
    <w:rsid w:val="00FE13D3"/>
    <w:rsid w:val="00FE7623"/>
    <w:rsid w:val="00FF1D63"/>
    <w:rsid w:val="00FF2A8D"/>
    <w:rsid w:val="00FF3475"/>
    <w:rsid w:val="0457D27A"/>
    <w:rsid w:val="0D99F221"/>
    <w:rsid w:val="125FBF36"/>
    <w:rsid w:val="2EF93A3D"/>
    <w:rsid w:val="5E968F00"/>
    <w:rsid w:val="7D69B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B4D3E4"/>
  <w15:docId w15:val="{CE033E39-1CD1-4878-A7AC-A612A569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4F71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514F71"/>
    <w:pPr>
      <w:keepNext/>
      <w:numPr>
        <w:numId w:val="36"/>
      </w:numPr>
      <w:outlineLvl w:val="0"/>
    </w:pPr>
    <w:rPr>
      <w:b/>
      <w:spacing w:val="24"/>
    </w:rPr>
  </w:style>
  <w:style w:type="paragraph" w:styleId="Ttulo2">
    <w:name w:val="heading 2"/>
    <w:basedOn w:val="Normal"/>
    <w:next w:val="Normal"/>
    <w:qFormat/>
    <w:rsid w:val="00514F71"/>
    <w:pPr>
      <w:keepNext/>
      <w:numPr>
        <w:ilvl w:val="1"/>
        <w:numId w:val="36"/>
      </w:numPr>
      <w:spacing w:line="360" w:lineRule="auto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514F71"/>
    <w:pPr>
      <w:keepNext/>
      <w:numPr>
        <w:ilvl w:val="2"/>
        <w:numId w:val="36"/>
      </w:numPr>
      <w:spacing w:line="360" w:lineRule="auto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514F71"/>
    <w:pPr>
      <w:keepNext/>
      <w:numPr>
        <w:ilvl w:val="3"/>
        <w:numId w:val="36"/>
      </w:numPr>
      <w:spacing w:before="240" w:after="60" w:line="360" w:lineRule="auto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514F71"/>
    <w:pPr>
      <w:numPr>
        <w:ilvl w:val="4"/>
        <w:numId w:val="36"/>
      </w:numPr>
      <w:spacing w:before="240" w:after="60" w:line="360" w:lineRule="auto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14F71"/>
    <w:pPr>
      <w:numPr>
        <w:ilvl w:val="5"/>
        <w:numId w:val="36"/>
      </w:numPr>
      <w:spacing w:before="240" w:after="60" w:line="360" w:lineRule="auto"/>
      <w:outlineLvl w:val="5"/>
    </w:pPr>
    <w:rPr>
      <w:b/>
    </w:rPr>
  </w:style>
  <w:style w:type="paragraph" w:styleId="Ttulo7">
    <w:name w:val="heading 7"/>
    <w:basedOn w:val="Normal"/>
    <w:next w:val="Normal"/>
    <w:qFormat/>
    <w:rsid w:val="00514F71"/>
    <w:pPr>
      <w:numPr>
        <w:ilvl w:val="6"/>
        <w:numId w:val="36"/>
      </w:numPr>
      <w:spacing w:before="240" w:after="60" w:line="360" w:lineRule="auto"/>
      <w:outlineLvl w:val="6"/>
    </w:pPr>
    <w:rPr>
      <w:b/>
    </w:rPr>
  </w:style>
  <w:style w:type="paragraph" w:styleId="Ttulo8">
    <w:name w:val="heading 8"/>
    <w:basedOn w:val="Normal"/>
    <w:next w:val="Normal"/>
    <w:qFormat/>
    <w:rsid w:val="00514F71"/>
    <w:pPr>
      <w:numPr>
        <w:ilvl w:val="7"/>
        <w:numId w:val="36"/>
      </w:numPr>
      <w:spacing w:before="240" w:after="60" w:line="360" w:lineRule="auto"/>
      <w:outlineLvl w:val="7"/>
    </w:pPr>
    <w:rPr>
      <w:b/>
    </w:rPr>
  </w:style>
  <w:style w:type="paragraph" w:styleId="Ttulo9">
    <w:name w:val="heading 9"/>
    <w:basedOn w:val="Normal"/>
    <w:next w:val="Normal"/>
    <w:qFormat/>
    <w:rsid w:val="00514F71"/>
    <w:pPr>
      <w:numPr>
        <w:ilvl w:val="8"/>
        <w:numId w:val="36"/>
      </w:numPr>
      <w:spacing w:before="240" w:after="60" w:line="360" w:lineRule="auto"/>
      <w:outlineLvl w:val="8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514F7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514F71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514F71"/>
  </w:style>
  <w:style w:type="paragraph" w:styleId="Recuodecorpodetexto3">
    <w:name w:val="Body Text Indent 3"/>
    <w:basedOn w:val="Normal"/>
    <w:rsid w:val="00514F71"/>
    <w:pPr>
      <w:spacing w:line="360" w:lineRule="auto"/>
      <w:ind w:firstLine="1701"/>
      <w:jc w:val="both"/>
    </w:pPr>
    <w:rPr>
      <w:rFonts w:ascii="Times New Roman" w:hAnsi="Times New Roman"/>
    </w:rPr>
  </w:style>
  <w:style w:type="paragraph" w:styleId="Corpodetexto">
    <w:name w:val="Body Text"/>
    <w:basedOn w:val="Normal"/>
    <w:rsid w:val="00514F71"/>
    <w:pPr>
      <w:spacing w:line="360" w:lineRule="auto"/>
      <w:jc w:val="center"/>
    </w:pPr>
    <w:rPr>
      <w:rFonts w:ascii="Times New Roman" w:hAnsi="Times New Roman"/>
      <w:b/>
    </w:rPr>
  </w:style>
  <w:style w:type="paragraph" w:customStyle="1" w:styleId="ABNTDOT">
    <w:name w:val="ABNT.DOT"/>
    <w:basedOn w:val="Normal"/>
    <w:rsid w:val="00514F71"/>
    <w:pPr>
      <w:tabs>
        <w:tab w:val="left" w:pos="1701"/>
      </w:tabs>
      <w:spacing w:line="480" w:lineRule="auto"/>
      <w:jc w:val="both"/>
    </w:pPr>
    <w:rPr>
      <w:rFonts w:ascii="MS Sans Serif" w:hAnsi="MS Sans Serif"/>
    </w:rPr>
  </w:style>
  <w:style w:type="character" w:styleId="Hyperlink">
    <w:name w:val="Hyperlink"/>
    <w:basedOn w:val="Fontepargpadro"/>
    <w:uiPriority w:val="99"/>
    <w:rsid w:val="00514F71"/>
    <w:rPr>
      <w:color w:val="0000FF"/>
      <w:u w:val="single"/>
    </w:rPr>
  </w:style>
  <w:style w:type="paragraph" w:styleId="Recuodecorpodetexto">
    <w:name w:val="Body Text Indent"/>
    <w:basedOn w:val="Normal"/>
    <w:rsid w:val="00514F71"/>
    <w:pPr>
      <w:tabs>
        <w:tab w:val="left" w:pos="1701"/>
      </w:tabs>
      <w:spacing w:line="360" w:lineRule="auto"/>
      <w:ind w:left="3969"/>
      <w:jc w:val="center"/>
    </w:pPr>
  </w:style>
  <w:style w:type="paragraph" w:styleId="Recuodecorpodetexto2">
    <w:name w:val="Body Text Indent 2"/>
    <w:basedOn w:val="Normal"/>
    <w:rsid w:val="00514F71"/>
    <w:pPr>
      <w:tabs>
        <w:tab w:val="left" w:pos="1701"/>
      </w:tabs>
      <w:spacing w:line="360" w:lineRule="auto"/>
      <w:ind w:left="4536"/>
      <w:jc w:val="both"/>
    </w:pPr>
  </w:style>
  <w:style w:type="paragraph" w:styleId="Corpodetexto2">
    <w:name w:val="Body Text 2"/>
    <w:basedOn w:val="Normal"/>
    <w:rsid w:val="00514F71"/>
    <w:pPr>
      <w:jc w:val="both"/>
    </w:pPr>
    <w:rPr>
      <w:sz w:val="20"/>
    </w:rPr>
  </w:style>
  <w:style w:type="paragraph" w:styleId="PargrafodaLista">
    <w:name w:val="List Paragraph"/>
    <w:basedOn w:val="Normal"/>
    <w:uiPriority w:val="34"/>
    <w:qFormat/>
    <w:rsid w:val="00F24D2E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15B8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pacing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rsid w:val="00715B85"/>
    <w:pPr>
      <w:spacing w:after="100"/>
    </w:pPr>
  </w:style>
  <w:style w:type="paragraph" w:styleId="Textodebalo">
    <w:name w:val="Balloon Text"/>
    <w:basedOn w:val="Normal"/>
    <w:link w:val="TextodebaloChar"/>
    <w:rsid w:val="00715B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15B85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715B85"/>
    <w:rPr>
      <w:rFonts w:ascii="Arial" w:hAnsi="Arial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625F49"/>
    <w:pPr>
      <w:spacing w:after="100"/>
      <w:ind w:left="240"/>
    </w:pPr>
  </w:style>
  <w:style w:type="paragraph" w:styleId="Legenda">
    <w:name w:val="caption"/>
    <w:basedOn w:val="Normal"/>
    <w:next w:val="Normal"/>
    <w:unhideWhenUsed/>
    <w:qFormat/>
    <w:rsid w:val="00C01569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9E2F52"/>
  </w:style>
  <w:style w:type="paragraph" w:styleId="Sumrio3">
    <w:name w:val="toc 3"/>
    <w:basedOn w:val="Normal"/>
    <w:next w:val="Normal"/>
    <w:autoRedefine/>
    <w:uiPriority w:val="39"/>
    <w:unhideWhenUsed/>
    <w:rsid w:val="00AE2CB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hdl.handle.net/20.500.11959/brapci/112206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dlib.org/dlib/july04/beagrie/07beagrie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Est&#225;gi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4C20B3CD-C9F8-4CC2-9414-065CE6D6A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Estágio.dot</Template>
  <TotalTime>2</TotalTime>
  <Pages>10</Pages>
  <Words>1721</Words>
  <Characters>9296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 Martins de Souza</dc:creator>
  <cp:lastModifiedBy>Aluno</cp:lastModifiedBy>
  <cp:revision>2</cp:revision>
  <cp:lastPrinted>2001-04-12T20:16:00Z</cp:lastPrinted>
  <dcterms:created xsi:type="dcterms:W3CDTF">2026-09-17T20:30:00Z</dcterms:created>
  <dcterms:modified xsi:type="dcterms:W3CDTF">2026-09-17T20:30:00Z</dcterms:modified>
</cp:coreProperties>
</file>